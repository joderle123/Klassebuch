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4AA2D" w14:textId="1AE92F98" w:rsidR="00734219" w:rsidRPr="00C92789" w:rsidRDefault="00734219" w:rsidP="00C92789">
      <w:pPr>
        <w:pStyle w:val="Title"/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1" w:color="auto"/>
        </w:pBdr>
        <w:ind w:firstLine="720"/>
        <w:jc w:val="center"/>
        <w:rPr>
          <w:rFonts w:ascii="Calibri" w:hAnsi="Calibri" w:cs="Calibri"/>
          <w:b/>
          <w:bCs/>
          <w:sz w:val="48"/>
          <w:szCs w:val="48"/>
          <w:lang w:val="fr-FR"/>
          <w14:ligatures w14:val="none"/>
        </w:rPr>
      </w:pPr>
      <w:r w:rsidRPr="00C92789">
        <w:rPr>
          <w:rFonts w:ascii="Calibri" w:hAnsi="Calibri" w:cs="Calibri"/>
          <w:b/>
          <w:bCs/>
          <w:sz w:val="48"/>
          <w:szCs w:val="48"/>
          <w:lang w:val="fr-FR"/>
          <w14:ligatures w14:val="none"/>
        </w:rPr>
        <w:t xml:space="preserve">Fiche de </w:t>
      </w:r>
      <w:r w:rsidR="00D47CC6" w:rsidRPr="00C92789">
        <w:rPr>
          <w:rFonts w:ascii="Calibri" w:hAnsi="Calibri" w:cs="Calibri"/>
          <w:b/>
          <w:bCs/>
          <w:sz w:val="48"/>
          <w:szCs w:val="48"/>
          <w:lang w:val="fr-FR"/>
          <w14:ligatures w14:val="none"/>
        </w:rPr>
        <w:t>renseignement</w:t>
      </w:r>
      <w:r w:rsidR="00D534DF" w:rsidRPr="00C92789">
        <w:rPr>
          <w:rFonts w:ascii="Calibri" w:hAnsi="Calibri" w:cs="Calibri"/>
          <w:b/>
          <w:bCs/>
          <w:sz w:val="48"/>
          <w:szCs w:val="48"/>
          <w:lang w:val="fr-FR"/>
          <w14:ligatures w14:val="none"/>
        </w:rPr>
        <w:t xml:space="preserve"> </w:t>
      </w:r>
      <w:r w:rsidR="00800EC3">
        <w:rPr>
          <w:rFonts w:ascii="Calibri" w:hAnsi="Calibri" w:cs="Calibri"/>
          <w:b/>
          <w:bCs/>
          <w:sz w:val="48"/>
          <w:szCs w:val="48"/>
          <w:lang w:val="fr-FR"/>
          <w14:ligatures w14:val="none"/>
        </w:rPr>
        <w:t>26-27</w:t>
      </w:r>
    </w:p>
    <w:p w14:paraId="0819F7D2" w14:textId="0C13723F" w:rsidR="004A7AC1" w:rsidRDefault="00800EC3" w:rsidP="00734219">
      <w:pPr>
        <w:widowControl w:val="0"/>
        <w:spacing w:after="160" w:line="256" w:lineRule="auto"/>
        <w:rPr>
          <w:lang w:val="fr-FR"/>
          <w14:ligatures w14:val="none"/>
        </w:rPr>
      </w:pPr>
      <w:r>
        <w:rPr>
          <w:lang w:val="fr-FR"/>
          <w14:ligatures w14:val="none"/>
        </w:rPr>
        <w:t>Date Fiche :</w:t>
      </w:r>
    </w:p>
    <w:p w14:paraId="1708BBEE" w14:textId="05232047" w:rsidR="00734219" w:rsidRDefault="00734219" w:rsidP="00734219">
      <w:pPr>
        <w:widowControl w:val="0"/>
        <w:spacing w:after="160" w:line="256" w:lineRule="auto"/>
        <w:rPr>
          <w:lang w:val="fr-FR"/>
          <w14:ligatures w14:val="none"/>
        </w:rPr>
      </w:pPr>
      <w:r w:rsidRPr="004A7AC1">
        <w:rPr>
          <w:lang w:val="fr-FR"/>
          <w14:ligatures w14:val="none"/>
        </w:rPr>
        <w:t> </w:t>
      </w:r>
      <w:r w:rsidRPr="00D534DF">
        <w:rPr>
          <w:b/>
          <w:bCs/>
          <w:sz w:val="32"/>
          <w:szCs w:val="32"/>
          <w:lang w:val="fr-FR"/>
          <w14:ligatures w14:val="none"/>
        </w:rPr>
        <w:t xml:space="preserve">Données de </w:t>
      </w:r>
      <w:r w:rsidR="004A7AC1" w:rsidRPr="00D534DF">
        <w:rPr>
          <w:b/>
          <w:bCs/>
          <w:sz w:val="32"/>
          <w:szCs w:val="32"/>
          <w:lang w:val="fr-FR"/>
          <w14:ligatures w14:val="none"/>
        </w:rPr>
        <w:t>l’élève :</w:t>
      </w:r>
      <w:r w:rsidRPr="004A7AC1">
        <w:rPr>
          <w:lang w:val="fr-FR"/>
          <w14:ligatures w14:val="none"/>
        </w:rPr>
        <w:t> 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BD351E" w:rsidRPr="00BD351E" w14:paraId="6A35E938" w14:textId="77777777" w:rsidTr="00C92789">
        <w:tc>
          <w:tcPr>
            <w:tcW w:w="1696" w:type="dxa"/>
            <w:shd w:val="clear" w:color="auto" w:fill="DEEAF6" w:themeFill="accent1" w:themeFillTint="33"/>
          </w:tcPr>
          <w:p w14:paraId="7DF855DA" w14:textId="54096E51" w:rsidR="00BD351E" w:rsidRPr="00BD351E" w:rsidRDefault="00BD351E" w:rsidP="00BD351E">
            <w:pPr>
              <w:widowControl w:val="0"/>
              <w:spacing w:after="0"/>
              <w:rPr>
                <w:lang w:val="fr-FR"/>
                <w14:ligatures w14:val="none"/>
              </w:rPr>
            </w:pPr>
            <w:r w:rsidRPr="00BD351E">
              <w:rPr>
                <w:lang w:val="fr-FR"/>
                <w14:ligatures w14:val="none"/>
              </w:rPr>
              <w:t>Dossier M-files</w:t>
            </w:r>
          </w:p>
        </w:tc>
        <w:tc>
          <w:tcPr>
            <w:tcW w:w="8080" w:type="dxa"/>
          </w:tcPr>
          <w:p w14:paraId="3B0281AF" w14:textId="77777777" w:rsidR="00BD351E" w:rsidRPr="00BD351E" w:rsidRDefault="00BD351E" w:rsidP="00BD351E">
            <w:pPr>
              <w:widowControl w:val="0"/>
              <w:spacing w:after="0"/>
              <w:rPr>
                <w:lang w:val="fr-FR"/>
                <w14:ligatures w14:val="none"/>
              </w:rPr>
            </w:pPr>
          </w:p>
        </w:tc>
      </w:tr>
    </w:tbl>
    <w:p w14:paraId="2F9A0941" w14:textId="77777777" w:rsidR="00BD351E" w:rsidRPr="003337EC" w:rsidRDefault="00BD351E" w:rsidP="00192830">
      <w:pPr>
        <w:widowControl w:val="0"/>
        <w:spacing w:after="0" w:line="256" w:lineRule="auto"/>
        <w:rPr>
          <w:b/>
          <w:bCs/>
          <w:sz w:val="32"/>
          <w:szCs w:val="32"/>
          <w:lang w:val="fr-FR"/>
          <w14:ligatures w14:val="none"/>
        </w:rPr>
      </w:pPr>
    </w:p>
    <w:tbl>
      <w:tblPr>
        <w:tblW w:w="977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5"/>
        <w:gridCol w:w="3565"/>
        <w:gridCol w:w="1963"/>
        <w:gridCol w:w="2835"/>
      </w:tblGrid>
      <w:tr w:rsidR="003337EC" w:rsidRPr="004A7AC1" w14:paraId="48E2E0F3" w14:textId="77777777" w:rsidTr="00C92789">
        <w:trPr>
          <w:trHeight w:val="340"/>
        </w:trPr>
        <w:tc>
          <w:tcPr>
            <w:tcW w:w="1415" w:type="dxa"/>
            <w:shd w:val="clear" w:color="auto" w:fill="DEEAF6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607352" w14:textId="616E4A07" w:rsidR="003337EC" w:rsidRPr="004A7AC1" w:rsidRDefault="003337EC" w:rsidP="00800F9E">
            <w:pPr>
              <w:widowControl w:val="0"/>
              <w:spacing w:after="0"/>
              <w:rPr>
                <w:lang w:val="fr-FR"/>
                <w14:ligatures w14:val="none"/>
              </w:rPr>
            </w:pPr>
            <w:r w:rsidRPr="004A7AC1">
              <w:rPr>
                <w:lang w:val="fr-FR"/>
                <w14:ligatures w14:val="none"/>
              </w:rPr>
              <w:t>Nom :</w:t>
            </w:r>
          </w:p>
        </w:tc>
        <w:tc>
          <w:tcPr>
            <w:tcW w:w="3565" w:type="dxa"/>
          </w:tcPr>
          <w:p w14:paraId="1D350B39" w14:textId="77777777" w:rsidR="003337EC" w:rsidRPr="004A7AC1" w:rsidRDefault="003337EC" w:rsidP="00800F9E">
            <w:pPr>
              <w:widowControl w:val="0"/>
              <w:spacing w:after="0"/>
              <w:rPr>
                <w:lang w:val="fr-FR"/>
                <w14:ligatures w14:val="none"/>
              </w:rPr>
            </w:pPr>
            <w:r w:rsidRPr="004A7AC1">
              <w:rPr>
                <w:lang w:val="fr-FR"/>
                <w14:ligatures w14:val="none"/>
              </w:rPr>
              <w:t> </w:t>
            </w:r>
          </w:p>
        </w:tc>
        <w:tc>
          <w:tcPr>
            <w:tcW w:w="1963" w:type="dxa"/>
            <w:shd w:val="clear" w:color="auto" w:fill="DEEAF6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FC5BE8" w14:textId="07496E29" w:rsidR="003337EC" w:rsidRPr="004A7AC1" w:rsidRDefault="003337EC" w:rsidP="00800F9E">
            <w:pPr>
              <w:widowControl w:val="0"/>
              <w:spacing w:after="0"/>
              <w:rPr>
                <w:lang w:val="fr-FR"/>
                <w14:ligatures w14:val="none"/>
              </w:rPr>
            </w:pPr>
            <w:r>
              <w:rPr>
                <w:lang w:val="fr-FR"/>
                <w14:ligatures w14:val="none"/>
              </w:rPr>
              <w:t>P</w:t>
            </w:r>
            <w:r w:rsidRPr="004A7AC1">
              <w:rPr>
                <w:lang w:val="fr-FR"/>
                <w14:ligatures w14:val="none"/>
              </w:rPr>
              <w:t>rénom :</w:t>
            </w:r>
          </w:p>
        </w:tc>
        <w:tc>
          <w:tcPr>
            <w:tcW w:w="283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5E90B8" w14:textId="77777777" w:rsidR="003337EC" w:rsidRPr="004A7AC1" w:rsidRDefault="003337EC" w:rsidP="00800F9E">
            <w:pPr>
              <w:widowControl w:val="0"/>
              <w:spacing w:after="0"/>
              <w:rPr>
                <w:lang w:val="fr-FR"/>
                <w14:ligatures w14:val="none"/>
              </w:rPr>
            </w:pPr>
            <w:r w:rsidRPr="004A7AC1">
              <w:rPr>
                <w:lang w:val="fr-FR"/>
                <w14:ligatures w14:val="none"/>
              </w:rPr>
              <w:t> </w:t>
            </w:r>
          </w:p>
        </w:tc>
      </w:tr>
      <w:tr w:rsidR="003337EC" w:rsidRPr="004A7AC1" w14:paraId="691DA5BB" w14:textId="77777777" w:rsidTr="00C92789">
        <w:trPr>
          <w:trHeight w:val="340"/>
        </w:trPr>
        <w:tc>
          <w:tcPr>
            <w:tcW w:w="1415" w:type="dxa"/>
            <w:shd w:val="clear" w:color="auto" w:fill="DEEAF6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DC98A7" w14:textId="3B508220" w:rsidR="003337EC" w:rsidRPr="004A7AC1" w:rsidRDefault="003337EC" w:rsidP="00800F9E">
            <w:pPr>
              <w:widowControl w:val="0"/>
              <w:spacing w:after="0"/>
              <w:rPr>
                <w:lang w:val="fr-FR"/>
                <w14:ligatures w14:val="none"/>
              </w:rPr>
            </w:pPr>
            <w:r>
              <w:rPr>
                <w:lang w:val="fr-FR"/>
                <w14:ligatures w14:val="none"/>
              </w:rPr>
              <w:t>Matricule</w:t>
            </w:r>
            <w:r w:rsidRPr="004A7AC1">
              <w:rPr>
                <w:lang w:val="fr-FR"/>
                <w14:ligatures w14:val="none"/>
              </w:rPr>
              <w:t xml:space="preserve"> :</w:t>
            </w:r>
          </w:p>
        </w:tc>
        <w:tc>
          <w:tcPr>
            <w:tcW w:w="3565" w:type="dxa"/>
          </w:tcPr>
          <w:p w14:paraId="23D9185C" w14:textId="77777777" w:rsidR="003337EC" w:rsidRPr="004A7AC1" w:rsidRDefault="003337EC" w:rsidP="00800F9E">
            <w:pPr>
              <w:widowControl w:val="0"/>
              <w:spacing w:after="0"/>
              <w:rPr>
                <w:lang w:val="fr-FR"/>
                <w14:ligatures w14:val="none"/>
              </w:rPr>
            </w:pPr>
          </w:p>
        </w:tc>
        <w:tc>
          <w:tcPr>
            <w:tcW w:w="1963" w:type="dxa"/>
            <w:shd w:val="clear" w:color="auto" w:fill="DEEAF6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884528" w14:textId="56F72A40" w:rsidR="003337EC" w:rsidRPr="004A7AC1" w:rsidRDefault="003337EC" w:rsidP="00800F9E">
            <w:pPr>
              <w:widowControl w:val="0"/>
              <w:spacing w:after="0"/>
              <w:rPr>
                <w:lang w:val="fr-FR"/>
                <w14:ligatures w14:val="none"/>
              </w:rPr>
            </w:pPr>
            <w:r>
              <w:rPr>
                <w:lang w:val="fr-FR"/>
                <w14:ligatures w14:val="none"/>
              </w:rPr>
              <w:t xml:space="preserve">Identité </w:t>
            </w:r>
            <w:proofErr w:type="spellStart"/>
            <w:r>
              <w:rPr>
                <w:lang w:val="fr-FR"/>
                <w14:ligatures w14:val="none"/>
              </w:rPr>
              <w:t>iam</w:t>
            </w:r>
            <w:proofErr w:type="spellEnd"/>
            <w:r>
              <w:rPr>
                <w:lang w:val="fr-FR"/>
                <w14:ligatures w14:val="none"/>
              </w:rPr>
              <w:t> </w:t>
            </w:r>
            <w:r>
              <w:rPr>
                <w:rStyle w:val="FootnoteReference"/>
                <w:lang w:val="fr-FR"/>
                <w14:ligatures w14:val="none"/>
              </w:rPr>
              <w:footnoteReference w:id="1"/>
            </w:r>
            <w:r>
              <w:rPr>
                <w:lang w:val="fr-FR"/>
                <w14:ligatures w14:val="none"/>
              </w:rPr>
              <w:t xml:space="preserve"> </w:t>
            </w:r>
            <w:r w:rsidRPr="004A7AC1">
              <w:rPr>
                <w:lang w:val="fr-FR"/>
                <w14:ligatures w14:val="none"/>
              </w:rPr>
              <w:t xml:space="preserve"> :</w:t>
            </w:r>
          </w:p>
        </w:tc>
        <w:tc>
          <w:tcPr>
            <w:tcW w:w="283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D1F12A" w14:textId="77777777" w:rsidR="003337EC" w:rsidRPr="004A7AC1" w:rsidRDefault="003337EC" w:rsidP="00800F9E">
            <w:pPr>
              <w:widowControl w:val="0"/>
              <w:spacing w:after="0"/>
              <w:rPr>
                <w:lang w:val="fr-FR"/>
                <w14:ligatures w14:val="none"/>
              </w:rPr>
            </w:pPr>
            <w:r w:rsidRPr="004A7AC1">
              <w:rPr>
                <w:lang w:val="fr-FR"/>
                <w14:ligatures w14:val="none"/>
              </w:rPr>
              <w:t xml:space="preserve">  </w:t>
            </w:r>
          </w:p>
        </w:tc>
      </w:tr>
      <w:tr w:rsidR="003337EC" w:rsidRPr="004A7AC1" w14:paraId="38B912BD" w14:textId="77777777" w:rsidTr="00C92789">
        <w:trPr>
          <w:trHeight w:val="340"/>
        </w:trPr>
        <w:tc>
          <w:tcPr>
            <w:tcW w:w="1415" w:type="dxa"/>
            <w:shd w:val="clear" w:color="auto" w:fill="DEEAF6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6BF018" w14:textId="77777777" w:rsidR="003337EC" w:rsidRPr="004A7AC1" w:rsidRDefault="003337EC" w:rsidP="00800F9E">
            <w:pPr>
              <w:widowControl w:val="0"/>
              <w:spacing w:after="0"/>
              <w:rPr>
                <w:lang w:val="fr-FR"/>
                <w14:ligatures w14:val="none"/>
              </w:rPr>
            </w:pPr>
            <w:r>
              <w:rPr>
                <w:lang w:val="fr-FR"/>
                <w14:ligatures w14:val="none"/>
              </w:rPr>
              <w:t>Numéro, Rue</w:t>
            </w:r>
            <w:r w:rsidRPr="004A7AC1">
              <w:rPr>
                <w:lang w:val="fr-FR"/>
                <w14:ligatures w14:val="none"/>
              </w:rPr>
              <w:t xml:space="preserve"> :</w:t>
            </w:r>
          </w:p>
        </w:tc>
        <w:tc>
          <w:tcPr>
            <w:tcW w:w="3565" w:type="dxa"/>
          </w:tcPr>
          <w:p w14:paraId="14E6978C" w14:textId="77777777" w:rsidR="003337EC" w:rsidRPr="004A7AC1" w:rsidRDefault="003337EC" w:rsidP="00800F9E">
            <w:pPr>
              <w:widowControl w:val="0"/>
              <w:spacing w:after="0"/>
              <w:rPr>
                <w:lang w:val="fr-FR"/>
                <w14:ligatures w14:val="none"/>
              </w:rPr>
            </w:pPr>
          </w:p>
        </w:tc>
        <w:tc>
          <w:tcPr>
            <w:tcW w:w="1963" w:type="dxa"/>
            <w:shd w:val="clear" w:color="auto" w:fill="DEEAF6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508CA1" w14:textId="32BCE4A6" w:rsidR="003337EC" w:rsidRPr="004A7AC1" w:rsidRDefault="003337EC" w:rsidP="00800F9E">
            <w:pPr>
              <w:widowControl w:val="0"/>
              <w:spacing w:after="0"/>
              <w:rPr>
                <w:lang w:val="fr-FR"/>
                <w14:ligatures w14:val="none"/>
              </w:rPr>
            </w:pPr>
            <w:r>
              <w:rPr>
                <w:lang w:val="fr-FR"/>
                <w14:ligatures w14:val="none"/>
              </w:rPr>
              <w:t>Code, localité </w:t>
            </w:r>
            <w:r w:rsidRPr="004A7AC1">
              <w:rPr>
                <w:lang w:val="fr-FR"/>
                <w14:ligatures w14:val="none"/>
              </w:rPr>
              <w:t>:</w:t>
            </w:r>
          </w:p>
        </w:tc>
        <w:tc>
          <w:tcPr>
            <w:tcW w:w="283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2FF439" w14:textId="77777777" w:rsidR="003337EC" w:rsidRPr="004A7AC1" w:rsidRDefault="003337EC" w:rsidP="00800F9E">
            <w:pPr>
              <w:widowControl w:val="0"/>
              <w:spacing w:after="0"/>
              <w:rPr>
                <w:lang w:val="fr-FR"/>
                <w14:ligatures w14:val="none"/>
              </w:rPr>
            </w:pPr>
            <w:r w:rsidRPr="004A7AC1">
              <w:rPr>
                <w:lang w:val="fr-FR"/>
                <w14:ligatures w14:val="none"/>
              </w:rPr>
              <w:t xml:space="preserve"> </w:t>
            </w:r>
          </w:p>
        </w:tc>
      </w:tr>
      <w:tr w:rsidR="003337EC" w:rsidRPr="004A7AC1" w14:paraId="146B39E5" w14:textId="77777777" w:rsidTr="00C92789">
        <w:trPr>
          <w:trHeight w:val="340"/>
        </w:trPr>
        <w:tc>
          <w:tcPr>
            <w:tcW w:w="1415" w:type="dxa"/>
            <w:shd w:val="clear" w:color="auto" w:fill="DEEAF6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10A2F2" w14:textId="0233440A" w:rsidR="003337EC" w:rsidRDefault="003337EC" w:rsidP="00800F9E">
            <w:pPr>
              <w:widowControl w:val="0"/>
              <w:spacing w:after="0"/>
              <w:rPr>
                <w:lang w:val="fr-FR"/>
                <w14:ligatures w14:val="none"/>
              </w:rPr>
            </w:pPr>
            <w:r>
              <w:rPr>
                <w:lang w:val="fr-FR"/>
                <w14:ligatures w14:val="none"/>
              </w:rPr>
              <w:t>Nationalité :</w:t>
            </w:r>
          </w:p>
        </w:tc>
        <w:tc>
          <w:tcPr>
            <w:tcW w:w="3565" w:type="dxa"/>
          </w:tcPr>
          <w:p w14:paraId="2C47DFED" w14:textId="77777777" w:rsidR="003337EC" w:rsidRPr="004A7AC1" w:rsidRDefault="003337EC" w:rsidP="00800F9E">
            <w:pPr>
              <w:widowControl w:val="0"/>
              <w:spacing w:after="0"/>
              <w:rPr>
                <w:lang w:val="fr-FR"/>
                <w14:ligatures w14:val="none"/>
              </w:rPr>
            </w:pPr>
          </w:p>
        </w:tc>
        <w:tc>
          <w:tcPr>
            <w:tcW w:w="1963" w:type="dxa"/>
            <w:shd w:val="clear" w:color="auto" w:fill="DEEAF6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6661E9" w14:textId="3585E301" w:rsidR="003337EC" w:rsidRPr="004A7AC1" w:rsidRDefault="00D575EC" w:rsidP="00800F9E">
            <w:pPr>
              <w:widowControl w:val="0"/>
              <w:spacing w:after="0"/>
              <w:rPr>
                <w:lang w:val="fr-FR"/>
                <w14:ligatures w14:val="none"/>
              </w:rPr>
            </w:pPr>
            <w:r>
              <w:rPr>
                <w:lang w:val="fr-FR"/>
                <w14:ligatures w14:val="none"/>
              </w:rPr>
              <w:t xml:space="preserve">Première </w:t>
            </w:r>
            <w:r w:rsidR="003337EC">
              <w:rPr>
                <w:lang w:val="fr-FR"/>
                <w14:ligatures w14:val="none"/>
              </w:rPr>
              <w:t xml:space="preserve">Langue : </w:t>
            </w:r>
          </w:p>
        </w:tc>
        <w:tc>
          <w:tcPr>
            <w:tcW w:w="283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C7072D" w14:textId="77777777" w:rsidR="003337EC" w:rsidRPr="004A7AC1" w:rsidRDefault="003337EC" w:rsidP="00800F9E">
            <w:pPr>
              <w:widowControl w:val="0"/>
              <w:spacing w:after="0"/>
              <w:rPr>
                <w:lang w:val="fr-FR"/>
                <w14:ligatures w14:val="none"/>
              </w:rPr>
            </w:pPr>
          </w:p>
        </w:tc>
      </w:tr>
      <w:tr w:rsidR="003337EC" w:rsidRPr="004A7AC1" w14:paraId="3E0BF918" w14:textId="77777777" w:rsidTr="00C92789">
        <w:trPr>
          <w:trHeight w:val="268"/>
        </w:trPr>
        <w:tc>
          <w:tcPr>
            <w:tcW w:w="1415" w:type="dxa"/>
            <w:shd w:val="clear" w:color="auto" w:fill="DEEAF6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98B2EC" w14:textId="67C3D026" w:rsidR="003337EC" w:rsidRPr="004A7AC1" w:rsidRDefault="003337EC" w:rsidP="00800F9E">
            <w:pPr>
              <w:widowControl w:val="0"/>
              <w:spacing w:after="0"/>
              <w:rPr>
                <w:lang w:val="fr-FR"/>
                <w14:ligatures w14:val="none"/>
              </w:rPr>
            </w:pPr>
            <w:r>
              <w:rPr>
                <w:lang w:val="fr-FR"/>
                <w14:ligatures w14:val="none"/>
              </w:rPr>
              <w:t>Sexe</w:t>
            </w:r>
            <w:r w:rsidRPr="004A7AC1">
              <w:rPr>
                <w:lang w:val="fr-FR"/>
                <w14:ligatures w14:val="none"/>
              </w:rPr>
              <w:t xml:space="preserve"> :</w:t>
            </w:r>
          </w:p>
        </w:tc>
        <w:tc>
          <w:tcPr>
            <w:tcW w:w="8363" w:type="dxa"/>
            <w:gridSpan w:val="3"/>
          </w:tcPr>
          <w:p w14:paraId="3D5341B1" w14:textId="2A3341CD" w:rsidR="003337EC" w:rsidRPr="004A7AC1" w:rsidRDefault="003337EC" w:rsidP="00800F9E">
            <w:pPr>
              <w:widowControl w:val="0"/>
              <w:spacing w:after="0"/>
              <w:rPr>
                <w:lang w:val="fr-FR"/>
                <w14:ligatures w14:val="none"/>
              </w:rPr>
            </w:pPr>
            <w:r w:rsidRPr="004A7AC1">
              <w:rPr>
                <w:lang w:val="fr-FR"/>
                <w14:ligatures w14:val="none"/>
              </w:rPr>
              <w:t xml:space="preserve"> </w:t>
            </w:r>
          </w:p>
        </w:tc>
      </w:tr>
      <w:tr w:rsidR="003337EC" w:rsidRPr="004A7AC1" w14:paraId="77880C46" w14:textId="77777777" w:rsidTr="00C92789">
        <w:trPr>
          <w:trHeight w:val="340"/>
        </w:trPr>
        <w:tc>
          <w:tcPr>
            <w:tcW w:w="1415" w:type="dxa"/>
            <w:shd w:val="clear" w:color="auto" w:fill="DEEAF6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5FE6BB" w14:textId="61B10CFB" w:rsidR="003337EC" w:rsidRPr="004A7AC1" w:rsidRDefault="003337EC" w:rsidP="00800F9E">
            <w:pPr>
              <w:widowControl w:val="0"/>
              <w:spacing w:after="0"/>
              <w:rPr>
                <w:lang w:val="fr-FR"/>
                <w14:ligatures w14:val="none"/>
              </w:rPr>
            </w:pPr>
            <w:r>
              <w:rPr>
                <w:lang w:val="fr-FR"/>
                <w14:ligatures w14:val="none"/>
              </w:rPr>
              <w:t>Lieu de naissance</w:t>
            </w:r>
            <w:r w:rsidRPr="004A7AC1">
              <w:rPr>
                <w:lang w:val="fr-FR"/>
                <w14:ligatures w14:val="none"/>
              </w:rPr>
              <w:t> :</w:t>
            </w:r>
          </w:p>
        </w:tc>
        <w:tc>
          <w:tcPr>
            <w:tcW w:w="3565" w:type="dxa"/>
          </w:tcPr>
          <w:p w14:paraId="36238C0B" w14:textId="77777777" w:rsidR="003337EC" w:rsidRPr="004A7AC1" w:rsidRDefault="003337EC" w:rsidP="00800F9E">
            <w:pPr>
              <w:widowControl w:val="0"/>
              <w:spacing w:after="0"/>
              <w:rPr>
                <w:lang w:val="fr-FR"/>
                <w14:ligatures w14:val="none"/>
              </w:rPr>
            </w:pPr>
            <w:r w:rsidRPr="004A7AC1">
              <w:rPr>
                <w:lang w:val="fr-FR"/>
                <w14:ligatures w14:val="none"/>
              </w:rPr>
              <w:t xml:space="preserve"> </w:t>
            </w:r>
          </w:p>
        </w:tc>
        <w:tc>
          <w:tcPr>
            <w:tcW w:w="1963" w:type="dxa"/>
            <w:shd w:val="clear" w:color="auto" w:fill="DEEAF6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108935" w14:textId="77777777" w:rsidR="003337EC" w:rsidRPr="00361F56" w:rsidRDefault="003337EC" w:rsidP="003337EC">
            <w:pPr>
              <w:widowControl w:val="0"/>
              <w:shd w:val="clear" w:color="auto" w:fill="DEEAF6" w:themeFill="accent1" w:themeFillTint="33"/>
              <w:spacing w:after="0"/>
              <w:rPr>
                <w:lang w:val="fr-FR"/>
                <w14:ligatures w14:val="none"/>
              </w:rPr>
            </w:pPr>
            <w:r w:rsidRPr="00361F56">
              <w:rPr>
                <w:lang w:val="fr-FR"/>
                <w14:ligatures w14:val="none"/>
              </w:rPr>
              <w:t>Contexte migratoire</w:t>
            </w:r>
          </w:p>
          <w:p w14:paraId="0CC0626F" w14:textId="290063BE" w:rsidR="003337EC" w:rsidRPr="004A7AC1" w:rsidRDefault="003337EC" w:rsidP="003337EC">
            <w:pPr>
              <w:widowControl w:val="0"/>
              <w:spacing w:after="0"/>
              <w:rPr>
                <w:lang w:val="fr-FR"/>
                <w14:ligatures w14:val="none"/>
              </w:rPr>
            </w:pPr>
            <w:r w:rsidRPr="00361F56">
              <w:rPr>
                <w:lang w:val="fr-FR"/>
                <w14:ligatures w14:val="none"/>
              </w:rPr>
              <w:t>(si oui date d’arrivée</w:t>
            </w:r>
            <w:r w:rsidR="002D20BD">
              <w:rPr>
                <w:lang w:val="fr-FR"/>
                <w14:ligatures w14:val="none"/>
              </w:rPr>
              <w:t>)</w:t>
            </w:r>
          </w:p>
        </w:tc>
        <w:tc>
          <w:tcPr>
            <w:tcW w:w="283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8CE708" w14:textId="498B013E" w:rsidR="003337EC" w:rsidRPr="00221B6E" w:rsidRDefault="003337EC" w:rsidP="00800F9E">
            <w:pPr>
              <w:widowControl w:val="0"/>
              <w:spacing w:after="0"/>
              <w:rPr>
                <w:lang w:val="en-US"/>
                <w14:ligatures w14:val="none"/>
              </w:rPr>
            </w:pPr>
            <w:r w:rsidRPr="00800EC3">
              <w:rPr>
                <w:lang w:val="fr-FR"/>
                <w14:ligatures w14:val="none"/>
              </w:rPr>
              <w:t> </w:t>
            </w:r>
            <w:sdt>
              <w:sdtPr>
                <w:rPr>
                  <w:lang w:val="fr-FR"/>
                  <w14:ligatures w14:val="none"/>
                </w:rPr>
                <w:id w:val="309830379"/>
                <w:placeholder>
                  <w:docPart w:val="DefaultPlaceholder_-1854013437"/>
                </w:placeholder>
                <w:showingPlcHdr/>
                <w:date>
                  <w:dateFormat w:val="dd.MM.yy"/>
                  <w:lid w:val="lb-LU"/>
                  <w:storeMappedDataAs w:val="dateTime"/>
                  <w:calendar w:val="gregorian"/>
                </w:date>
              </w:sdtPr>
              <w:sdtEndPr/>
              <w:sdtContent>
                <w:r w:rsidR="00221B6E" w:rsidRPr="00A20E67">
                  <w:rPr>
                    <w:rStyle w:val="PlaceholderText"/>
                    <w:rFonts w:eastAsiaTheme="minorHAnsi"/>
                  </w:rPr>
                  <w:t>Click or tap to enter a date.</w:t>
                </w:r>
              </w:sdtContent>
            </w:sdt>
            <w:hyperlink r:id="rId8" w:history="1"/>
          </w:p>
        </w:tc>
      </w:tr>
    </w:tbl>
    <w:p w14:paraId="32D1C773" w14:textId="34DD5F92" w:rsidR="003337EC" w:rsidRPr="00221B6E" w:rsidRDefault="003337EC" w:rsidP="00734219">
      <w:pPr>
        <w:widowControl w:val="0"/>
        <w:spacing w:after="160" w:line="256" w:lineRule="auto"/>
        <w:rPr>
          <w:lang w:val="en-US"/>
          <w14:ligatures w14:val="none"/>
        </w:rPr>
      </w:pPr>
    </w:p>
    <w:p w14:paraId="451E4AD7" w14:textId="1230840A" w:rsidR="00734219" w:rsidRPr="00D534DF" w:rsidRDefault="00734219" w:rsidP="00734219">
      <w:pPr>
        <w:widowControl w:val="0"/>
        <w:rPr>
          <w:b/>
          <w:bCs/>
          <w:sz w:val="32"/>
          <w:szCs w:val="32"/>
          <w:lang w:val="fr-FR"/>
          <w14:ligatures w14:val="none"/>
        </w:rPr>
      </w:pPr>
      <w:r w:rsidRPr="00D534DF">
        <w:rPr>
          <w:b/>
          <w:bCs/>
          <w:sz w:val="32"/>
          <w:szCs w:val="32"/>
          <w:lang w:val="fr-FR"/>
          <w14:ligatures w14:val="none"/>
        </w:rPr>
        <w:t xml:space="preserve">Données des </w:t>
      </w:r>
      <w:proofErr w:type="spellStart"/>
      <w:r w:rsidRPr="00D534DF">
        <w:rPr>
          <w:b/>
          <w:bCs/>
          <w:sz w:val="32"/>
          <w:szCs w:val="32"/>
          <w:lang w:val="fr-FR"/>
          <w14:ligatures w14:val="none"/>
        </w:rPr>
        <w:t>représentant</w:t>
      </w:r>
      <w:r w:rsidR="002D20BD">
        <w:rPr>
          <w:b/>
          <w:bCs/>
          <w:sz w:val="32"/>
          <w:szCs w:val="32"/>
          <w:lang w:val="fr-FR"/>
          <w14:ligatures w14:val="none"/>
        </w:rPr>
        <w:t>·e·</w:t>
      </w:r>
      <w:r w:rsidRPr="00D534DF">
        <w:rPr>
          <w:b/>
          <w:bCs/>
          <w:sz w:val="32"/>
          <w:szCs w:val="32"/>
          <w:lang w:val="fr-FR"/>
          <w14:ligatures w14:val="none"/>
        </w:rPr>
        <w:t>s</w:t>
      </w:r>
      <w:proofErr w:type="spellEnd"/>
      <w:r w:rsidRPr="00D534DF">
        <w:rPr>
          <w:b/>
          <w:bCs/>
          <w:sz w:val="32"/>
          <w:szCs w:val="32"/>
          <w:lang w:val="fr-FR"/>
          <w14:ligatures w14:val="none"/>
        </w:rPr>
        <w:t xml:space="preserve"> </w:t>
      </w:r>
      <w:proofErr w:type="spellStart"/>
      <w:r w:rsidR="004A7AC1" w:rsidRPr="00D534DF">
        <w:rPr>
          <w:b/>
          <w:bCs/>
          <w:sz w:val="32"/>
          <w:szCs w:val="32"/>
          <w:lang w:val="fr-FR"/>
          <w14:ligatures w14:val="none"/>
        </w:rPr>
        <w:t>légaux</w:t>
      </w:r>
      <w:r w:rsidR="002D20BD">
        <w:rPr>
          <w:b/>
          <w:bCs/>
          <w:sz w:val="32"/>
          <w:szCs w:val="32"/>
          <w:lang w:val="fr-FR"/>
          <w14:ligatures w14:val="none"/>
        </w:rPr>
        <w:t>·ales</w:t>
      </w:r>
      <w:proofErr w:type="spellEnd"/>
      <w:r w:rsidR="004A7AC1" w:rsidRPr="00D534DF">
        <w:rPr>
          <w:b/>
          <w:bCs/>
          <w:sz w:val="32"/>
          <w:szCs w:val="32"/>
          <w:lang w:val="fr-FR"/>
          <w14:ligatures w14:val="none"/>
        </w:rPr>
        <w:t xml:space="preserve"> :</w:t>
      </w:r>
    </w:p>
    <w:tbl>
      <w:tblPr>
        <w:tblW w:w="977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0"/>
        <w:gridCol w:w="3154"/>
        <w:gridCol w:w="1676"/>
        <w:gridCol w:w="2988"/>
      </w:tblGrid>
      <w:tr w:rsidR="00097422" w:rsidRPr="004A7AC1" w14:paraId="62E2CD43" w14:textId="77777777" w:rsidTr="00C92789">
        <w:trPr>
          <w:trHeight w:val="340"/>
        </w:trPr>
        <w:tc>
          <w:tcPr>
            <w:tcW w:w="5114" w:type="dxa"/>
            <w:gridSpan w:val="2"/>
            <w:shd w:val="clear" w:color="auto" w:fill="DEEAF6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03EE04" w14:textId="674FFBCC" w:rsidR="00097422" w:rsidRPr="004A7AC1" w:rsidRDefault="00361F56" w:rsidP="001F18AC">
            <w:pPr>
              <w:widowControl w:val="0"/>
              <w:spacing w:after="0"/>
              <w:rPr>
                <w:lang w:val="fr-FR"/>
                <w14:ligatures w14:val="none"/>
              </w:rPr>
            </w:pPr>
            <w:r>
              <w:rPr>
                <w:lang w:val="fr-FR"/>
                <w14:ligatures w14:val="none"/>
              </w:rPr>
              <w:t xml:space="preserve">                                                                 </w:t>
            </w:r>
            <w:sdt>
              <w:sdtPr>
                <w:rPr>
                  <w:lang w:val="fr-FR"/>
                  <w14:ligatures w14:val="none"/>
                </w:rPr>
                <w:id w:val="-175011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lang w:val="fr-FR"/>
                    <w14:ligatures w14:val="none"/>
                  </w:rPr>
                  <w:t>☐</w:t>
                </w:r>
              </w:sdtContent>
            </w:sdt>
            <w:r>
              <w:rPr>
                <w:lang w:val="fr-FR"/>
                <w14:ligatures w14:val="none"/>
              </w:rPr>
              <w:t xml:space="preserve">  </w:t>
            </w:r>
            <w:r w:rsidR="00097422" w:rsidRPr="00097422">
              <w:rPr>
                <w:lang w:val="fr-FR"/>
                <w14:ligatures w14:val="none"/>
              </w:rPr>
              <w:t>autorité parentale</w:t>
            </w:r>
          </w:p>
        </w:tc>
        <w:tc>
          <w:tcPr>
            <w:tcW w:w="4664" w:type="dxa"/>
            <w:gridSpan w:val="2"/>
            <w:shd w:val="clear" w:color="auto" w:fill="DEEAF6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ECA782" w14:textId="4388F782" w:rsidR="00097422" w:rsidRPr="004A7AC1" w:rsidRDefault="00361F56" w:rsidP="001F18AC">
            <w:pPr>
              <w:widowControl w:val="0"/>
              <w:spacing w:after="0"/>
              <w:rPr>
                <w:lang w:val="fr-FR"/>
                <w14:ligatures w14:val="none"/>
              </w:rPr>
            </w:pPr>
            <w:r w:rsidRPr="00361F56">
              <w:rPr>
                <w:lang w:val="fr-FR"/>
                <w14:ligatures w14:val="none"/>
              </w:rPr>
              <w:t xml:space="preserve">                                                    </w:t>
            </w:r>
            <w:r>
              <w:rPr>
                <w:lang w:val="fr-FR"/>
                <w14:ligatures w14:val="none"/>
              </w:rPr>
              <w:t xml:space="preserve">       </w:t>
            </w:r>
            <w:r w:rsidRPr="00361F56">
              <w:rPr>
                <w:rFonts w:ascii="Segoe UI Symbol" w:hAnsi="Segoe UI Symbol" w:cs="Segoe UI Symbol"/>
                <w:lang w:val="fr-FR"/>
                <w14:ligatures w14:val="none"/>
              </w:rPr>
              <w:t>☐</w:t>
            </w:r>
            <w:r>
              <w:rPr>
                <w:lang w:val="fr-FR"/>
                <w14:ligatures w14:val="none"/>
              </w:rPr>
              <w:t xml:space="preserve">  </w:t>
            </w:r>
            <w:r w:rsidRPr="00361F56">
              <w:rPr>
                <w:lang w:val="fr-FR"/>
                <w14:ligatures w14:val="none"/>
              </w:rPr>
              <w:t>autorité parentale</w:t>
            </w:r>
          </w:p>
        </w:tc>
      </w:tr>
      <w:tr w:rsidR="001F18AC" w:rsidRPr="004A7AC1" w14:paraId="6ADA2950" w14:textId="77777777" w:rsidTr="00C92789">
        <w:trPr>
          <w:trHeight w:val="340"/>
        </w:trPr>
        <w:tc>
          <w:tcPr>
            <w:tcW w:w="1960" w:type="dxa"/>
            <w:shd w:val="clear" w:color="auto" w:fill="DEEAF6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29E87B" w14:textId="7F17D5FD" w:rsidR="001F18AC" w:rsidRPr="004A7AC1" w:rsidRDefault="001F18AC" w:rsidP="001F18AC">
            <w:pPr>
              <w:widowControl w:val="0"/>
              <w:spacing w:after="0"/>
              <w:rPr>
                <w:lang w:val="fr-FR"/>
                <w14:ligatures w14:val="none"/>
              </w:rPr>
            </w:pPr>
            <w:r w:rsidRPr="004A7AC1">
              <w:rPr>
                <w:lang w:val="fr-FR"/>
                <w14:ligatures w14:val="none"/>
              </w:rPr>
              <w:t xml:space="preserve">Nom et </w:t>
            </w:r>
            <w:r w:rsidR="004A7AC1" w:rsidRPr="004A7AC1">
              <w:rPr>
                <w:lang w:val="fr-FR"/>
                <w14:ligatures w14:val="none"/>
              </w:rPr>
              <w:t>prénom :</w:t>
            </w:r>
          </w:p>
        </w:tc>
        <w:tc>
          <w:tcPr>
            <w:tcW w:w="3154" w:type="dxa"/>
          </w:tcPr>
          <w:p w14:paraId="00C89060" w14:textId="3A40252C" w:rsidR="001F18AC" w:rsidRPr="004A7AC1" w:rsidRDefault="001F18AC" w:rsidP="001F18AC">
            <w:pPr>
              <w:widowControl w:val="0"/>
              <w:spacing w:after="0"/>
              <w:rPr>
                <w:lang w:val="fr-FR"/>
                <w14:ligatures w14:val="none"/>
              </w:rPr>
            </w:pPr>
            <w:r w:rsidRPr="004A7AC1">
              <w:rPr>
                <w:lang w:val="fr-FR"/>
                <w14:ligatures w14:val="none"/>
              </w:rPr>
              <w:t> </w:t>
            </w:r>
          </w:p>
        </w:tc>
        <w:tc>
          <w:tcPr>
            <w:tcW w:w="1676" w:type="dxa"/>
            <w:shd w:val="clear" w:color="auto" w:fill="DEEAF6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57769D" w14:textId="61919BE1" w:rsidR="001F18AC" w:rsidRPr="004A7AC1" w:rsidRDefault="001F18AC" w:rsidP="001F18AC">
            <w:pPr>
              <w:widowControl w:val="0"/>
              <w:spacing w:after="0"/>
              <w:rPr>
                <w:lang w:val="fr-FR"/>
                <w14:ligatures w14:val="none"/>
              </w:rPr>
            </w:pPr>
            <w:r w:rsidRPr="004A7AC1">
              <w:rPr>
                <w:lang w:val="fr-FR"/>
                <w14:ligatures w14:val="none"/>
              </w:rPr>
              <w:t xml:space="preserve">Nom et </w:t>
            </w:r>
            <w:r w:rsidR="004A7AC1" w:rsidRPr="004A7AC1">
              <w:rPr>
                <w:lang w:val="fr-FR"/>
                <w14:ligatures w14:val="none"/>
              </w:rPr>
              <w:t>prénom :</w:t>
            </w:r>
          </w:p>
        </w:tc>
        <w:tc>
          <w:tcPr>
            <w:tcW w:w="298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6E204F" w14:textId="77777777" w:rsidR="001F18AC" w:rsidRPr="004A7AC1" w:rsidRDefault="001F18AC" w:rsidP="001F18AC">
            <w:pPr>
              <w:widowControl w:val="0"/>
              <w:spacing w:after="0"/>
              <w:rPr>
                <w:lang w:val="fr-FR"/>
                <w14:ligatures w14:val="none"/>
              </w:rPr>
            </w:pPr>
            <w:r w:rsidRPr="004A7AC1">
              <w:rPr>
                <w:lang w:val="fr-FR"/>
                <w14:ligatures w14:val="none"/>
              </w:rPr>
              <w:t> </w:t>
            </w:r>
          </w:p>
        </w:tc>
      </w:tr>
      <w:tr w:rsidR="001F18AC" w:rsidRPr="004A7AC1" w14:paraId="1C3E838C" w14:textId="77777777" w:rsidTr="00C92789">
        <w:trPr>
          <w:trHeight w:val="340"/>
        </w:trPr>
        <w:tc>
          <w:tcPr>
            <w:tcW w:w="1960" w:type="dxa"/>
            <w:shd w:val="clear" w:color="auto" w:fill="DEEAF6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6FC382" w14:textId="60EA4255" w:rsidR="001F18AC" w:rsidRPr="004A7AC1" w:rsidRDefault="004A7AC1" w:rsidP="001F18AC">
            <w:pPr>
              <w:widowControl w:val="0"/>
              <w:spacing w:after="0"/>
              <w:rPr>
                <w:lang w:val="fr-FR"/>
                <w14:ligatures w14:val="none"/>
              </w:rPr>
            </w:pPr>
            <w:r w:rsidRPr="004A7AC1">
              <w:rPr>
                <w:lang w:val="fr-FR"/>
                <w14:ligatures w14:val="none"/>
              </w:rPr>
              <w:t>Fonction :</w:t>
            </w:r>
          </w:p>
        </w:tc>
        <w:tc>
          <w:tcPr>
            <w:tcW w:w="3154" w:type="dxa"/>
          </w:tcPr>
          <w:p w14:paraId="30AC2194" w14:textId="77777777" w:rsidR="001F18AC" w:rsidRPr="004A7AC1" w:rsidRDefault="001F18AC" w:rsidP="001F18AC">
            <w:pPr>
              <w:widowControl w:val="0"/>
              <w:spacing w:after="0"/>
              <w:rPr>
                <w:lang w:val="fr-FR"/>
                <w14:ligatures w14:val="none"/>
              </w:rPr>
            </w:pPr>
          </w:p>
        </w:tc>
        <w:tc>
          <w:tcPr>
            <w:tcW w:w="1676" w:type="dxa"/>
            <w:shd w:val="clear" w:color="auto" w:fill="DEEAF6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90EBF4" w14:textId="54266627" w:rsidR="001F18AC" w:rsidRPr="004A7AC1" w:rsidRDefault="004A7AC1" w:rsidP="001F18AC">
            <w:pPr>
              <w:widowControl w:val="0"/>
              <w:spacing w:after="0"/>
              <w:rPr>
                <w:lang w:val="fr-FR"/>
                <w14:ligatures w14:val="none"/>
              </w:rPr>
            </w:pPr>
            <w:r w:rsidRPr="004A7AC1">
              <w:rPr>
                <w:lang w:val="fr-FR"/>
                <w14:ligatures w14:val="none"/>
              </w:rPr>
              <w:t>Fonction :</w:t>
            </w:r>
          </w:p>
        </w:tc>
        <w:tc>
          <w:tcPr>
            <w:tcW w:w="298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B8CA88" w14:textId="77777777" w:rsidR="001F18AC" w:rsidRPr="004A7AC1" w:rsidRDefault="001F18AC" w:rsidP="001F18AC">
            <w:pPr>
              <w:widowControl w:val="0"/>
              <w:spacing w:after="0"/>
              <w:rPr>
                <w:lang w:val="fr-FR"/>
                <w14:ligatures w14:val="none"/>
              </w:rPr>
            </w:pPr>
            <w:r w:rsidRPr="004A7AC1">
              <w:rPr>
                <w:lang w:val="fr-FR"/>
                <w14:ligatures w14:val="none"/>
              </w:rPr>
              <w:t xml:space="preserve">  </w:t>
            </w:r>
          </w:p>
        </w:tc>
      </w:tr>
      <w:tr w:rsidR="001F18AC" w:rsidRPr="004A7AC1" w14:paraId="5D9C276B" w14:textId="77777777" w:rsidTr="00C92789">
        <w:trPr>
          <w:trHeight w:val="340"/>
        </w:trPr>
        <w:tc>
          <w:tcPr>
            <w:tcW w:w="1960" w:type="dxa"/>
            <w:shd w:val="clear" w:color="auto" w:fill="DEEAF6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4957EB" w14:textId="61EDD027" w:rsidR="001F18AC" w:rsidRPr="004A7AC1" w:rsidRDefault="00C409A3" w:rsidP="001F18AC">
            <w:pPr>
              <w:widowControl w:val="0"/>
              <w:spacing w:after="0"/>
              <w:rPr>
                <w:lang w:val="fr-FR"/>
                <w14:ligatures w14:val="none"/>
              </w:rPr>
            </w:pPr>
            <w:r>
              <w:rPr>
                <w:lang w:val="fr-FR"/>
                <w14:ligatures w14:val="none"/>
              </w:rPr>
              <w:t>Numéro, Rue</w:t>
            </w:r>
            <w:r w:rsidR="004A7AC1" w:rsidRPr="004A7AC1">
              <w:rPr>
                <w:lang w:val="fr-FR"/>
                <w14:ligatures w14:val="none"/>
              </w:rPr>
              <w:t xml:space="preserve"> :</w:t>
            </w:r>
          </w:p>
        </w:tc>
        <w:tc>
          <w:tcPr>
            <w:tcW w:w="3154" w:type="dxa"/>
          </w:tcPr>
          <w:p w14:paraId="09BEA5D8" w14:textId="77777777" w:rsidR="001F18AC" w:rsidRPr="004A7AC1" w:rsidRDefault="001F18AC" w:rsidP="001F18AC">
            <w:pPr>
              <w:widowControl w:val="0"/>
              <w:spacing w:after="0"/>
              <w:rPr>
                <w:lang w:val="fr-FR"/>
                <w14:ligatures w14:val="none"/>
              </w:rPr>
            </w:pPr>
          </w:p>
        </w:tc>
        <w:tc>
          <w:tcPr>
            <w:tcW w:w="1676" w:type="dxa"/>
            <w:shd w:val="clear" w:color="auto" w:fill="DEEAF6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ED1047" w14:textId="2F4DA734" w:rsidR="001F18AC" w:rsidRPr="004A7AC1" w:rsidRDefault="00C409A3" w:rsidP="001F18AC">
            <w:pPr>
              <w:widowControl w:val="0"/>
              <w:spacing w:after="0"/>
              <w:rPr>
                <w:lang w:val="fr-FR"/>
                <w14:ligatures w14:val="none"/>
              </w:rPr>
            </w:pPr>
            <w:r>
              <w:rPr>
                <w:lang w:val="fr-FR"/>
                <w14:ligatures w14:val="none"/>
              </w:rPr>
              <w:t>Numéro, Rue</w:t>
            </w:r>
            <w:r w:rsidRPr="004A7AC1">
              <w:rPr>
                <w:lang w:val="fr-FR"/>
                <w14:ligatures w14:val="none"/>
              </w:rPr>
              <w:t xml:space="preserve"> </w:t>
            </w:r>
            <w:r w:rsidR="004A7AC1" w:rsidRPr="004A7AC1">
              <w:rPr>
                <w:lang w:val="fr-FR"/>
                <w14:ligatures w14:val="none"/>
              </w:rPr>
              <w:t>:</w:t>
            </w:r>
          </w:p>
        </w:tc>
        <w:tc>
          <w:tcPr>
            <w:tcW w:w="298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967891" w14:textId="77777777" w:rsidR="001F18AC" w:rsidRPr="004A7AC1" w:rsidRDefault="001F18AC" w:rsidP="001F18AC">
            <w:pPr>
              <w:widowControl w:val="0"/>
              <w:spacing w:after="0"/>
              <w:rPr>
                <w:lang w:val="fr-FR"/>
                <w14:ligatures w14:val="none"/>
              </w:rPr>
            </w:pPr>
            <w:r w:rsidRPr="004A7AC1">
              <w:rPr>
                <w:lang w:val="fr-FR"/>
                <w14:ligatures w14:val="none"/>
              </w:rPr>
              <w:t xml:space="preserve"> </w:t>
            </w:r>
          </w:p>
        </w:tc>
      </w:tr>
      <w:tr w:rsidR="00C409A3" w:rsidRPr="004A7AC1" w14:paraId="1985A808" w14:textId="77777777" w:rsidTr="00C92789">
        <w:trPr>
          <w:trHeight w:val="340"/>
        </w:trPr>
        <w:tc>
          <w:tcPr>
            <w:tcW w:w="1960" w:type="dxa"/>
            <w:shd w:val="clear" w:color="auto" w:fill="DEEAF6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38FD94" w14:textId="01B535AE" w:rsidR="00C409A3" w:rsidRDefault="00C409A3" w:rsidP="001F18AC">
            <w:pPr>
              <w:widowControl w:val="0"/>
              <w:spacing w:after="0"/>
              <w:rPr>
                <w:lang w:val="fr-FR"/>
                <w14:ligatures w14:val="none"/>
              </w:rPr>
            </w:pPr>
            <w:bookmarkStart w:id="0" w:name="_Hlk203514812"/>
            <w:r>
              <w:rPr>
                <w:lang w:val="fr-FR"/>
                <w14:ligatures w14:val="none"/>
              </w:rPr>
              <w:t>Code, localité </w:t>
            </w:r>
            <w:bookmarkEnd w:id="0"/>
            <w:r>
              <w:rPr>
                <w:lang w:val="fr-FR"/>
                <w14:ligatures w14:val="none"/>
              </w:rPr>
              <w:t>:</w:t>
            </w:r>
          </w:p>
        </w:tc>
        <w:tc>
          <w:tcPr>
            <w:tcW w:w="3154" w:type="dxa"/>
          </w:tcPr>
          <w:p w14:paraId="7664D39B" w14:textId="77777777" w:rsidR="00C409A3" w:rsidRPr="004A7AC1" w:rsidRDefault="00C409A3" w:rsidP="001F18AC">
            <w:pPr>
              <w:widowControl w:val="0"/>
              <w:spacing w:after="0"/>
              <w:rPr>
                <w:lang w:val="fr-FR"/>
                <w14:ligatures w14:val="none"/>
              </w:rPr>
            </w:pPr>
          </w:p>
        </w:tc>
        <w:tc>
          <w:tcPr>
            <w:tcW w:w="1676" w:type="dxa"/>
            <w:shd w:val="clear" w:color="auto" w:fill="DEEAF6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16CE08" w14:textId="1B0D4812" w:rsidR="00C409A3" w:rsidRPr="004A7AC1" w:rsidRDefault="00C409A3" w:rsidP="001F18AC">
            <w:pPr>
              <w:widowControl w:val="0"/>
              <w:spacing w:after="0"/>
              <w:rPr>
                <w:lang w:val="fr-FR"/>
                <w14:ligatures w14:val="none"/>
              </w:rPr>
            </w:pPr>
            <w:r>
              <w:rPr>
                <w:lang w:val="fr-FR"/>
                <w14:ligatures w14:val="none"/>
              </w:rPr>
              <w:t xml:space="preserve">Code, localité : </w:t>
            </w:r>
          </w:p>
        </w:tc>
        <w:tc>
          <w:tcPr>
            <w:tcW w:w="298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EAD1F7" w14:textId="77777777" w:rsidR="00C409A3" w:rsidRPr="004A7AC1" w:rsidRDefault="00C409A3" w:rsidP="001F18AC">
            <w:pPr>
              <w:widowControl w:val="0"/>
              <w:spacing w:after="0"/>
              <w:rPr>
                <w:lang w:val="fr-FR"/>
                <w14:ligatures w14:val="none"/>
              </w:rPr>
            </w:pPr>
          </w:p>
        </w:tc>
      </w:tr>
      <w:tr w:rsidR="001F18AC" w:rsidRPr="004A7AC1" w14:paraId="534F96A2" w14:textId="77777777" w:rsidTr="00C92789">
        <w:trPr>
          <w:trHeight w:val="340"/>
        </w:trPr>
        <w:tc>
          <w:tcPr>
            <w:tcW w:w="1960" w:type="dxa"/>
            <w:shd w:val="clear" w:color="auto" w:fill="DEEAF6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A11E6B" w14:textId="0D481431" w:rsidR="001F18AC" w:rsidRPr="004A7AC1" w:rsidRDefault="004A7AC1" w:rsidP="001F18AC">
            <w:pPr>
              <w:widowControl w:val="0"/>
              <w:spacing w:after="0"/>
              <w:rPr>
                <w:lang w:val="fr-FR"/>
                <w14:ligatures w14:val="none"/>
              </w:rPr>
            </w:pPr>
            <w:r w:rsidRPr="004A7AC1">
              <w:rPr>
                <w:lang w:val="fr-FR"/>
                <w14:ligatures w14:val="none"/>
              </w:rPr>
              <w:t>Téléphone :</w:t>
            </w:r>
          </w:p>
        </w:tc>
        <w:tc>
          <w:tcPr>
            <w:tcW w:w="3154" w:type="dxa"/>
          </w:tcPr>
          <w:p w14:paraId="2D87EC64" w14:textId="410946C5" w:rsidR="001F18AC" w:rsidRPr="004A7AC1" w:rsidRDefault="00F9687C" w:rsidP="001F18AC">
            <w:pPr>
              <w:widowControl w:val="0"/>
              <w:spacing w:after="0"/>
              <w:rPr>
                <w:lang w:val="fr-FR"/>
                <w14:ligatures w14:val="none"/>
              </w:rPr>
            </w:pPr>
            <w:r w:rsidRPr="004A7AC1">
              <w:rPr>
                <w:lang w:val="fr-FR"/>
                <w14:ligatures w14:val="none"/>
              </w:rPr>
              <w:t xml:space="preserve"> </w:t>
            </w:r>
          </w:p>
        </w:tc>
        <w:tc>
          <w:tcPr>
            <w:tcW w:w="1676" w:type="dxa"/>
            <w:shd w:val="clear" w:color="auto" w:fill="DEEAF6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848D5F" w14:textId="3BED7188" w:rsidR="001F18AC" w:rsidRPr="004A7AC1" w:rsidRDefault="004A7AC1" w:rsidP="001F18AC">
            <w:pPr>
              <w:widowControl w:val="0"/>
              <w:spacing w:after="0"/>
              <w:rPr>
                <w:lang w:val="fr-FR"/>
                <w14:ligatures w14:val="none"/>
              </w:rPr>
            </w:pPr>
            <w:r w:rsidRPr="004A7AC1">
              <w:rPr>
                <w:lang w:val="fr-FR"/>
                <w14:ligatures w14:val="none"/>
              </w:rPr>
              <w:t>Téléphone :</w:t>
            </w:r>
          </w:p>
        </w:tc>
        <w:tc>
          <w:tcPr>
            <w:tcW w:w="298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305592" w14:textId="77777777" w:rsidR="001F18AC" w:rsidRPr="004A7AC1" w:rsidRDefault="001F18AC" w:rsidP="001F18AC">
            <w:pPr>
              <w:widowControl w:val="0"/>
              <w:spacing w:after="0"/>
              <w:rPr>
                <w:lang w:val="fr-FR"/>
                <w14:ligatures w14:val="none"/>
              </w:rPr>
            </w:pPr>
            <w:r w:rsidRPr="004A7AC1">
              <w:rPr>
                <w:lang w:val="fr-FR"/>
                <w14:ligatures w14:val="none"/>
              </w:rPr>
              <w:t xml:space="preserve">  </w:t>
            </w:r>
          </w:p>
        </w:tc>
      </w:tr>
      <w:tr w:rsidR="001F18AC" w:rsidRPr="004A7AC1" w14:paraId="3C8034DB" w14:textId="77777777" w:rsidTr="00C92789">
        <w:trPr>
          <w:trHeight w:val="340"/>
        </w:trPr>
        <w:tc>
          <w:tcPr>
            <w:tcW w:w="1960" w:type="dxa"/>
            <w:shd w:val="clear" w:color="auto" w:fill="DEEAF6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52A177" w14:textId="7D6C6E07" w:rsidR="001F18AC" w:rsidRPr="004A7AC1" w:rsidRDefault="001F18AC" w:rsidP="001F18AC">
            <w:pPr>
              <w:widowControl w:val="0"/>
              <w:spacing w:after="0"/>
              <w:rPr>
                <w:lang w:val="fr-FR"/>
                <w14:ligatures w14:val="none"/>
              </w:rPr>
            </w:pPr>
            <w:r w:rsidRPr="004A7AC1">
              <w:rPr>
                <w:lang w:val="fr-FR"/>
                <w14:ligatures w14:val="none"/>
              </w:rPr>
              <w:t>E-Mail</w:t>
            </w:r>
            <w:r w:rsidR="004A7AC1" w:rsidRPr="004A7AC1">
              <w:rPr>
                <w:lang w:val="fr-FR"/>
                <w14:ligatures w14:val="none"/>
              </w:rPr>
              <w:t> :</w:t>
            </w:r>
          </w:p>
        </w:tc>
        <w:tc>
          <w:tcPr>
            <w:tcW w:w="3154" w:type="dxa"/>
          </w:tcPr>
          <w:p w14:paraId="10091931" w14:textId="77777777" w:rsidR="00765ECF" w:rsidRPr="004A7AC1" w:rsidRDefault="00F9687C" w:rsidP="001F18AC">
            <w:pPr>
              <w:widowControl w:val="0"/>
              <w:spacing w:after="0"/>
              <w:rPr>
                <w:lang w:val="fr-FR"/>
                <w14:ligatures w14:val="none"/>
              </w:rPr>
            </w:pPr>
            <w:r w:rsidRPr="004A7AC1">
              <w:rPr>
                <w:lang w:val="fr-FR"/>
                <w14:ligatures w14:val="none"/>
              </w:rPr>
              <w:t xml:space="preserve"> </w:t>
            </w:r>
          </w:p>
        </w:tc>
        <w:tc>
          <w:tcPr>
            <w:tcW w:w="1676" w:type="dxa"/>
            <w:shd w:val="clear" w:color="auto" w:fill="DEEAF6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1820CD" w14:textId="1ACEAC2B" w:rsidR="001F18AC" w:rsidRPr="004A7AC1" w:rsidRDefault="001F18AC" w:rsidP="001F18AC">
            <w:pPr>
              <w:widowControl w:val="0"/>
              <w:spacing w:after="0"/>
              <w:rPr>
                <w:lang w:val="fr-FR"/>
                <w14:ligatures w14:val="none"/>
              </w:rPr>
            </w:pPr>
            <w:r w:rsidRPr="004A7AC1">
              <w:rPr>
                <w:lang w:val="fr-FR"/>
                <w14:ligatures w14:val="none"/>
              </w:rPr>
              <w:t>E-Mail</w:t>
            </w:r>
            <w:r w:rsidR="004A7AC1" w:rsidRPr="004A7AC1">
              <w:rPr>
                <w:lang w:val="fr-FR"/>
                <w14:ligatures w14:val="none"/>
              </w:rPr>
              <w:t> :</w:t>
            </w:r>
          </w:p>
        </w:tc>
        <w:tc>
          <w:tcPr>
            <w:tcW w:w="298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AF348F" w14:textId="77777777" w:rsidR="001F18AC" w:rsidRPr="004A7AC1" w:rsidRDefault="001F18AC" w:rsidP="001F18AC">
            <w:pPr>
              <w:widowControl w:val="0"/>
              <w:spacing w:after="0"/>
              <w:rPr>
                <w:lang w:val="fr-FR"/>
                <w14:ligatures w14:val="none"/>
              </w:rPr>
            </w:pPr>
            <w:r w:rsidRPr="004A7AC1">
              <w:rPr>
                <w:lang w:val="fr-FR"/>
                <w14:ligatures w14:val="none"/>
              </w:rPr>
              <w:t> </w:t>
            </w:r>
            <w:hyperlink r:id="rId9" w:history="1"/>
          </w:p>
        </w:tc>
      </w:tr>
      <w:tr w:rsidR="006520B4" w:rsidRPr="004A7AC1" w14:paraId="491E6BDE" w14:textId="77777777" w:rsidTr="00C92789">
        <w:trPr>
          <w:trHeight w:val="340"/>
        </w:trPr>
        <w:tc>
          <w:tcPr>
            <w:tcW w:w="1960" w:type="dxa"/>
            <w:shd w:val="clear" w:color="auto" w:fill="DEEAF6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2FB3C2" w14:textId="699CF9CD" w:rsidR="006520B4" w:rsidRPr="004A7AC1" w:rsidRDefault="006520B4" w:rsidP="001F18AC">
            <w:pPr>
              <w:widowControl w:val="0"/>
              <w:spacing w:after="0"/>
              <w:rPr>
                <w:lang w:val="fr-FR"/>
                <w14:ligatures w14:val="none"/>
              </w:rPr>
            </w:pPr>
            <w:r>
              <w:rPr>
                <w:lang w:val="fr-FR"/>
                <w14:ligatures w14:val="none"/>
              </w:rPr>
              <w:t>Remarques (situation familiale) :</w:t>
            </w:r>
          </w:p>
        </w:tc>
        <w:tc>
          <w:tcPr>
            <w:tcW w:w="7818" w:type="dxa"/>
            <w:gridSpan w:val="3"/>
          </w:tcPr>
          <w:p w14:paraId="4453B958" w14:textId="77777777" w:rsidR="006520B4" w:rsidRDefault="006520B4" w:rsidP="001F18AC">
            <w:pPr>
              <w:widowControl w:val="0"/>
              <w:spacing w:after="0"/>
              <w:rPr>
                <w:lang w:val="fr-FR"/>
                <w14:ligatures w14:val="none"/>
              </w:rPr>
            </w:pPr>
          </w:p>
          <w:p w14:paraId="4B6B3257" w14:textId="77777777" w:rsidR="006520B4" w:rsidRDefault="006520B4" w:rsidP="001F18AC">
            <w:pPr>
              <w:widowControl w:val="0"/>
              <w:spacing w:after="0"/>
              <w:rPr>
                <w:lang w:val="fr-FR"/>
                <w14:ligatures w14:val="none"/>
              </w:rPr>
            </w:pPr>
          </w:p>
          <w:p w14:paraId="3A256EF4" w14:textId="5AFA325E" w:rsidR="006520B4" w:rsidRPr="004A7AC1" w:rsidRDefault="006520B4" w:rsidP="001F18AC">
            <w:pPr>
              <w:widowControl w:val="0"/>
              <w:spacing w:after="0"/>
              <w:rPr>
                <w:lang w:val="fr-FR"/>
                <w14:ligatures w14:val="none"/>
              </w:rPr>
            </w:pPr>
          </w:p>
        </w:tc>
      </w:tr>
    </w:tbl>
    <w:p w14:paraId="1D788669" w14:textId="5513FA82" w:rsidR="00A26751" w:rsidRDefault="00A26751" w:rsidP="009D73CF">
      <w:pPr>
        <w:widowControl w:val="0"/>
        <w:spacing w:after="160" w:line="256" w:lineRule="auto"/>
        <w:rPr>
          <w:lang w:val="fr-FR"/>
          <w14:ligatures w14:val="none"/>
        </w:rPr>
      </w:pPr>
    </w:p>
    <w:p w14:paraId="1DC2549A" w14:textId="794D0D65" w:rsidR="00253765" w:rsidRPr="00BE0D30" w:rsidRDefault="00D47CC6" w:rsidP="00253765">
      <w:pPr>
        <w:widowControl w:val="0"/>
        <w:spacing w:after="0"/>
        <w:rPr>
          <w:b/>
          <w:bCs/>
          <w:sz w:val="32"/>
          <w:szCs w:val="32"/>
          <w:lang w:val="fr-FR"/>
          <w14:ligatures w14:val="none"/>
        </w:rPr>
      </w:pPr>
      <w:r w:rsidRPr="00D534DF">
        <w:rPr>
          <w:b/>
          <w:bCs/>
          <w:sz w:val="32"/>
          <w:szCs w:val="32"/>
          <w:lang w:val="fr-FR"/>
          <w14:ligatures w14:val="none"/>
        </w:rPr>
        <w:t>Données scolaires 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546"/>
        <w:gridCol w:w="4937"/>
        <w:gridCol w:w="1592"/>
        <w:gridCol w:w="1701"/>
      </w:tblGrid>
      <w:tr w:rsidR="00875391" w14:paraId="1CE09DD6" w14:textId="77777777" w:rsidTr="00C92789">
        <w:tc>
          <w:tcPr>
            <w:tcW w:w="1546" w:type="dxa"/>
            <w:shd w:val="clear" w:color="auto" w:fill="DEEAF6" w:themeFill="accent1" w:themeFillTint="33"/>
          </w:tcPr>
          <w:p w14:paraId="1153F7B9" w14:textId="5C579CE5" w:rsidR="00875391" w:rsidRDefault="00875391" w:rsidP="00253765">
            <w:pPr>
              <w:widowControl w:val="0"/>
              <w:spacing w:after="0"/>
              <w:rPr>
                <w:lang w:val="fr-FR"/>
                <w14:ligatures w14:val="none"/>
              </w:rPr>
            </w:pPr>
            <w:r>
              <w:rPr>
                <w:lang w:val="fr-FR"/>
                <w14:ligatures w14:val="none"/>
              </w:rPr>
              <w:t>École/Lycée :</w:t>
            </w:r>
          </w:p>
        </w:tc>
        <w:tc>
          <w:tcPr>
            <w:tcW w:w="4937" w:type="dxa"/>
          </w:tcPr>
          <w:p w14:paraId="5D531E64" w14:textId="77777777" w:rsidR="00875391" w:rsidRDefault="00875391" w:rsidP="00253765">
            <w:pPr>
              <w:widowControl w:val="0"/>
              <w:spacing w:after="0"/>
              <w:rPr>
                <w:lang w:val="fr-FR"/>
                <w14:ligatures w14:val="none"/>
              </w:rPr>
            </w:pPr>
          </w:p>
        </w:tc>
        <w:tc>
          <w:tcPr>
            <w:tcW w:w="1592" w:type="dxa"/>
            <w:shd w:val="clear" w:color="auto" w:fill="DEEAF6" w:themeFill="accent1" w:themeFillTint="33"/>
          </w:tcPr>
          <w:p w14:paraId="03153E42" w14:textId="1C9951D7" w:rsidR="00875391" w:rsidRDefault="00875391" w:rsidP="00253765">
            <w:pPr>
              <w:widowControl w:val="0"/>
              <w:spacing w:after="0"/>
              <w:rPr>
                <w:lang w:val="fr-FR"/>
                <w14:ligatures w14:val="none"/>
              </w:rPr>
            </w:pPr>
            <w:r>
              <w:rPr>
                <w:lang w:val="fr-FR"/>
                <w14:ligatures w14:val="none"/>
              </w:rPr>
              <w:t>Classe actuelle</w:t>
            </w:r>
            <w:r w:rsidR="00D81464">
              <w:rPr>
                <w:lang w:val="fr-FR"/>
                <w14:ligatures w14:val="none"/>
              </w:rPr>
              <w:t> :</w:t>
            </w:r>
          </w:p>
        </w:tc>
        <w:tc>
          <w:tcPr>
            <w:tcW w:w="1701" w:type="dxa"/>
          </w:tcPr>
          <w:p w14:paraId="58C1C648" w14:textId="7E9A5E01" w:rsidR="00875391" w:rsidRDefault="00875391" w:rsidP="00253765">
            <w:pPr>
              <w:widowControl w:val="0"/>
              <w:spacing w:after="0"/>
              <w:rPr>
                <w:lang w:val="fr-FR"/>
                <w14:ligatures w14:val="none"/>
              </w:rPr>
            </w:pPr>
          </w:p>
        </w:tc>
      </w:tr>
      <w:tr w:rsidR="002D20BD" w14:paraId="4D10E50E" w14:textId="77777777" w:rsidTr="00C92789">
        <w:tc>
          <w:tcPr>
            <w:tcW w:w="1546" w:type="dxa"/>
            <w:shd w:val="clear" w:color="auto" w:fill="DEEAF6" w:themeFill="accent1" w:themeFillTint="33"/>
          </w:tcPr>
          <w:p w14:paraId="7013E0DF" w14:textId="1AE0D5B3" w:rsidR="002D20BD" w:rsidRDefault="002D20BD" w:rsidP="00253765">
            <w:pPr>
              <w:widowControl w:val="0"/>
              <w:spacing w:after="0"/>
              <w:rPr>
                <w:lang w:val="fr-FR"/>
                <w14:ligatures w14:val="none"/>
              </w:rPr>
            </w:pPr>
            <w:r>
              <w:rPr>
                <w:lang w:val="fr-FR"/>
                <w14:ligatures w14:val="none"/>
              </w:rPr>
              <w:t>Numéro, Rue :</w:t>
            </w:r>
          </w:p>
        </w:tc>
        <w:tc>
          <w:tcPr>
            <w:tcW w:w="8230" w:type="dxa"/>
            <w:gridSpan w:val="3"/>
          </w:tcPr>
          <w:p w14:paraId="2AE5CDB2" w14:textId="77777777" w:rsidR="002D20BD" w:rsidRDefault="002D20BD" w:rsidP="00253765">
            <w:pPr>
              <w:widowControl w:val="0"/>
              <w:spacing w:after="0"/>
              <w:rPr>
                <w:lang w:val="fr-FR"/>
                <w14:ligatures w14:val="none"/>
              </w:rPr>
            </w:pPr>
          </w:p>
        </w:tc>
      </w:tr>
      <w:tr w:rsidR="002D20BD" w14:paraId="06D8D4D6" w14:textId="77777777" w:rsidTr="00C92789">
        <w:tc>
          <w:tcPr>
            <w:tcW w:w="1546" w:type="dxa"/>
            <w:shd w:val="clear" w:color="auto" w:fill="DEEAF6" w:themeFill="accent1" w:themeFillTint="33"/>
          </w:tcPr>
          <w:p w14:paraId="1C301731" w14:textId="1D7F59C6" w:rsidR="002D20BD" w:rsidRDefault="002D20BD" w:rsidP="00253765">
            <w:pPr>
              <w:widowControl w:val="0"/>
              <w:spacing w:after="0"/>
              <w:rPr>
                <w:lang w:val="fr-FR"/>
                <w14:ligatures w14:val="none"/>
              </w:rPr>
            </w:pPr>
            <w:r>
              <w:rPr>
                <w:lang w:val="fr-FR"/>
                <w14:ligatures w14:val="none"/>
              </w:rPr>
              <w:t xml:space="preserve">Code, localité : </w:t>
            </w:r>
          </w:p>
        </w:tc>
        <w:tc>
          <w:tcPr>
            <w:tcW w:w="8230" w:type="dxa"/>
            <w:gridSpan w:val="3"/>
          </w:tcPr>
          <w:p w14:paraId="3637698B" w14:textId="77777777" w:rsidR="002D20BD" w:rsidRDefault="002D20BD" w:rsidP="00253765">
            <w:pPr>
              <w:widowControl w:val="0"/>
              <w:spacing w:after="0"/>
              <w:rPr>
                <w:lang w:val="fr-FR"/>
                <w14:ligatures w14:val="none"/>
              </w:rPr>
            </w:pPr>
          </w:p>
        </w:tc>
      </w:tr>
    </w:tbl>
    <w:p w14:paraId="695390A8" w14:textId="3D07824C" w:rsidR="00D81464" w:rsidRPr="004A7AC1" w:rsidRDefault="00D81464" w:rsidP="00BE0D30">
      <w:pPr>
        <w:widowControl w:val="0"/>
        <w:spacing w:after="0" w:line="256" w:lineRule="auto"/>
        <w:rPr>
          <w:lang w:val="fr-FR"/>
          <w14:ligatures w14:val="none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803"/>
        <w:gridCol w:w="1803"/>
        <w:gridCol w:w="2059"/>
        <w:gridCol w:w="1547"/>
        <w:gridCol w:w="2564"/>
      </w:tblGrid>
      <w:tr w:rsidR="00D81464" w14:paraId="38229821" w14:textId="77777777" w:rsidTr="00253765">
        <w:tc>
          <w:tcPr>
            <w:tcW w:w="9776" w:type="dxa"/>
            <w:gridSpan w:val="5"/>
            <w:shd w:val="clear" w:color="auto" w:fill="DEEAF6" w:themeFill="accent1" w:themeFillTint="33"/>
          </w:tcPr>
          <w:p w14:paraId="443B75CA" w14:textId="7B97B196" w:rsidR="00D81464" w:rsidRPr="00D534DF" w:rsidRDefault="00D81464" w:rsidP="00D81464">
            <w:pPr>
              <w:widowControl w:val="0"/>
              <w:spacing w:after="160" w:line="256" w:lineRule="auto"/>
              <w:jc w:val="center"/>
              <w:rPr>
                <w:b/>
                <w:bCs/>
                <w:sz w:val="24"/>
                <w:szCs w:val="24"/>
              </w:rPr>
            </w:pPr>
            <w:r w:rsidRPr="00D534DF">
              <w:rPr>
                <w:b/>
                <w:bCs/>
                <w:sz w:val="24"/>
                <w:szCs w:val="24"/>
                <w:lang w:val="fr-FR"/>
                <w14:ligatures w14:val="none"/>
              </w:rPr>
              <w:t>Informations supplémentaire</w:t>
            </w:r>
            <w:r w:rsidR="00E3192A" w:rsidRPr="00D534DF">
              <w:rPr>
                <w:b/>
                <w:bCs/>
                <w:sz w:val="24"/>
                <w:szCs w:val="24"/>
                <w:lang w:val="fr-FR"/>
                <w14:ligatures w14:val="none"/>
              </w:rPr>
              <w:t>s</w:t>
            </w:r>
            <w:r w:rsidRPr="00D534DF">
              <w:rPr>
                <w:b/>
                <w:bCs/>
                <w:sz w:val="24"/>
                <w:szCs w:val="24"/>
                <w:lang w:val="fr-FR"/>
                <w14:ligatures w14:val="none"/>
              </w:rPr>
              <w:t xml:space="preserve"> EF</w:t>
            </w:r>
            <w:r w:rsidR="00D534DF" w:rsidRPr="00D534DF">
              <w:rPr>
                <w:rStyle w:val="FootnoteReference"/>
                <w:b/>
                <w:bCs/>
                <w:sz w:val="24"/>
                <w:szCs w:val="24"/>
                <w:lang w:val="fr-FR"/>
                <w14:ligatures w14:val="none"/>
              </w:rPr>
              <w:footnoteReference w:id="2"/>
            </w:r>
          </w:p>
        </w:tc>
      </w:tr>
      <w:tr w:rsidR="00E3192A" w14:paraId="4DF108F3" w14:textId="77777777" w:rsidTr="00253765">
        <w:tc>
          <w:tcPr>
            <w:tcW w:w="9776" w:type="dxa"/>
            <w:gridSpan w:val="5"/>
            <w:shd w:val="clear" w:color="auto" w:fill="DEEAF6" w:themeFill="accent1" w:themeFillTint="33"/>
          </w:tcPr>
          <w:p w14:paraId="2172D8BA" w14:textId="63C3AACE" w:rsidR="00E3192A" w:rsidRDefault="00E3192A" w:rsidP="00D81464">
            <w:pPr>
              <w:widowControl w:val="0"/>
              <w:spacing w:after="160" w:line="256" w:lineRule="auto"/>
              <w:jc w:val="center"/>
              <w:rPr>
                <w:lang w:val="fr-FR"/>
                <w14:ligatures w14:val="none"/>
              </w:rPr>
            </w:pPr>
            <w:r>
              <w:rPr>
                <w:lang w:val="fr-FR"/>
                <w14:ligatures w14:val="none"/>
              </w:rPr>
              <w:t>D</w:t>
            </w:r>
            <w:r w:rsidR="00262BA9">
              <w:rPr>
                <w:lang w:val="fr-FR"/>
                <w14:ligatures w14:val="none"/>
              </w:rPr>
              <w:t>irection régionale (DR)</w:t>
            </w:r>
            <w:r>
              <w:rPr>
                <w:lang w:val="fr-FR"/>
                <w14:ligatures w14:val="none"/>
              </w:rPr>
              <w:t xml:space="preserve"> </w:t>
            </w:r>
            <w:sdt>
              <w:sdtPr>
                <w:rPr>
                  <w:lang w:val="fr-FR"/>
                  <w14:ligatures w14:val="none"/>
                </w:rPr>
                <w:id w:val="-1794813320"/>
                <w:placeholder>
                  <w:docPart w:val="96B3F685DBAC445DA89FB61E27A4593A"/>
                </w:placeholder>
                <w:showingPlcHdr/>
                <w:comboBox>
                  <w:listItem w:value="Choose an item."/>
                  <w:listItem w:displayText="01, Luxembourg" w:value="01, Luxembourg"/>
                  <w:listItem w:displayText="02 Mamer" w:value="02 Mamer"/>
                  <w:listItem w:displayText="03 Pétange" w:value="03 Pétange"/>
                  <w:listItem w:displayText="04 Differdange" w:value="04 Differdange"/>
                  <w:listItem w:displayText="05 Sanem" w:value="05 Sanem"/>
                  <w:listItem w:displayText="06 Esch/Alzette" w:value="06 Esch/Alzette"/>
                  <w:listItem w:displayText="07 Dudelange" w:value="07 Dudelange"/>
                  <w:listItem w:displayText="08 Bettembourg" w:value="08 Bettembourg"/>
                  <w:listItem w:displayText="09 Remich" w:value="09 Remich"/>
                  <w:listItem w:displayText="10 Grevenmacher" w:value="10 Grevenmacher"/>
                  <w:listItem w:displayText="11 Echternach" w:value="11 Echternach"/>
                  <w:listItem w:displayText="12 Mersch" w:value="12 Mersch"/>
                  <w:listItem w:displayText="13 Rédange/Attert" w:value="13 Rédange/Attert"/>
                  <w:listItem w:displayText="14 Diekirch" w:value="14 Diekirch"/>
                  <w:listItem w:displayText="15 Wiltz" w:value="15 Wiltz"/>
                </w:comboBox>
              </w:sdtPr>
              <w:sdtEndPr/>
              <w:sdtContent>
                <w:r w:rsidRPr="001453F5">
                  <w:rPr>
                    <w:rStyle w:val="PlaceholderText"/>
                    <w:rFonts w:eastAsiaTheme="minorHAnsi"/>
                  </w:rPr>
                  <w:t>Choose an item.</w:t>
                </w:r>
              </w:sdtContent>
            </w:sdt>
          </w:p>
        </w:tc>
      </w:tr>
      <w:tr w:rsidR="00D81464" w14:paraId="393CEDF1" w14:textId="77777777" w:rsidTr="00253765">
        <w:tc>
          <w:tcPr>
            <w:tcW w:w="1803" w:type="dxa"/>
            <w:shd w:val="clear" w:color="auto" w:fill="DEEAF6" w:themeFill="accent1" w:themeFillTint="33"/>
          </w:tcPr>
          <w:p w14:paraId="2C35659B" w14:textId="647D3376" w:rsidR="00D81464" w:rsidRDefault="00D81464" w:rsidP="00D81464">
            <w:pPr>
              <w:widowControl w:val="0"/>
              <w:spacing w:after="160" w:line="256" w:lineRule="auto"/>
              <w:rPr>
                <w:lang w:val="fr-FR"/>
                <w14:ligatures w14:val="none"/>
              </w:rPr>
            </w:pPr>
          </w:p>
        </w:tc>
        <w:tc>
          <w:tcPr>
            <w:tcW w:w="1803" w:type="dxa"/>
            <w:shd w:val="clear" w:color="auto" w:fill="DEEAF6" w:themeFill="accent1" w:themeFillTint="33"/>
          </w:tcPr>
          <w:p w14:paraId="1787BF4E" w14:textId="215DBB5E" w:rsidR="00D81464" w:rsidRDefault="00D81464" w:rsidP="00D81464">
            <w:pPr>
              <w:widowControl w:val="0"/>
              <w:spacing w:after="160" w:line="256" w:lineRule="auto"/>
              <w:rPr>
                <w:lang w:val="fr-FR"/>
                <w14:ligatures w14:val="none"/>
              </w:rPr>
            </w:pPr>
            <w:r w:rsidRPr="001806B0">
              <w:t xml:space="preserve"> Nom :</w:t>
            </w:r>
          </w:p>
        </w:tc>
        <w:tc>
          <w:tcPr>
            <w:tcW w:w="2059" w:type="dxa"/>
            <w:shd w:val="clear" w:color="auto" w:fill="DEEAF6" w:themeFill="accent1" w:themeFillTint="33"/>
          </w:tcPr>
          <w:p w14:paraId="4DC2DE90" w14:textId="23E9CCDB" w:rsidR="00D81464" w:rsidRDefault="00D81464" w:rsidP="00D81464">
            <w:pPr>
              <w:widowControl w:val="0"/>
              <w:spacing w:after="160" w:line="256" w:lineRule="auto"/>
              <w:rPr>
                <w:lang w:val="fr-FR"/>
                <w14:ligatures w14:val="none"/>
              </w:rPr>
            </w:pPr>
            <w:r w:rsidRPr="001806B0">
              <w:t xml:space="preserve">  Adresse :</w:t>
            </w:r>
          </w:p>
        </w:tc>
        <w:tc>
          <w:tcPr>
            <w:tcW w:w="1547" w:type="dxa"/>
            <w:shd w:val="clear" w:color="auto" w:fill="DEEAF6" w:themeFill="accent1" w:themeFillTint="33"/>
          </w:tcPr>
          <w:p w14:paraId="47E1223D" w14:textId="5B64C0E1" w:rsidR="00D81464" w:rsidRDefault="00D81464" w:rsidP="00D81464">
            <w:pPr>
              <w:widowControl w:val="0"/>
              <w:spacing w:after="160" w:line="256" w:lineRule="auto"/>
              <w:rPr>
                <w:lang w:val="fr-FR"/>
                <w14:ligatures w14:val="none"/>
              </w:rPr>
            </w:pPr>
            <w:r w:rsidRPr="001806B0">
              <w:t>Téléphone :</w:t>
            </w:r>
          </w:p>
        </w:tc>
        <w:tc>
          <w:tcPr>
            <w:tcW w:w="2564" w:type="dxa"/>
            <w:shd w:val="clear" w:color="auto" w:fill="DEEAF6" w:themeFill="accent1" w:themeFillTint="33"/>
          </w:tcPr>
          <w:p w14:paraId="22EB5587" w14:textId="434850FA" w:rsidR="00D81464" w:rsidRDefault="00D81464" w:rsidP="00D81464">
            <w:pPr>
              <w:widowControl w:val="0"/>
              <w:spacing w:after="160" w:line="256" w:lineRule="auto"/>
              <w:rPr>
                <w:lang w:val="fr-FR"/>
                <w14:ligatures w14:val="none"/>
              </w:rPr>
            </w:pPr>
            <w:r w:rsidRPr="001806B0">
              <w:t>E-mail :</w:t>
            </w:r>
          </w:p>
        </w:tc>
      </w:tr>
      <w:tr w:rsidR="00253765" w14:paraId="24F9BA9C" w14:textId="77777777" w:rsidTr="00253765">
        <w:tc>
          <w:tcPr>
            <w:tcW w:w="1803" w:type="dxa"/>
            <w:shd w:val="clear" w:color="auto" w:fill="DEEAF6" w:themeFill="accent1" w:themeFillTint="33"/>
          </w:tcPr>
          <w:p w14:paraId="292144BC" w14:textId="55531C93" w:rsidR="00253765" w:rsidRDefault="00253765" w:rsidP="00D47CC6">
            <w:pPr>
              <w:widowControl w:val="0"/>
              <w:spacing w:after="160" w:line="256" w:lineRule="auto"/>
              <w:rPr>
                <w:lang w:val="fr-FR"/>
                <w14:ligatures w14:val="none"/>
              </w:rPr>
            </w:pPr>
            <w:proofErr w:type="spellStart"/>
            <w:r w:rsidRPr="00253765">
              <w:rPr>
                <w:lang w:val="fr-FR"/>
                <w14:ligatures w14:val="none"/>
              </w:rPr>
              <w:t>Pdr</w:t>
            </w:r>
            <w:proofErr w:type="spellEnd"/>
            <w:r w:rsidRPr="00253765">
              <w:rPr>
                <w:lang w:val="fr-FR"/>
                <w14:ligatures w14:val="none"/>
              </w:rPr>
              <w:t xml:space="preserve"> CI</w:t>
            </w:r>
            <w:r>
              <w:rPr>
                <w:rStyle w:val="FootnoteReference"/>
                <w:lang w:val="fr-FR"/>
                <w14:ligatures w14:val="none"/>
              </w:rPr>
              <w:footnoteReference w:id="3"/>
            </w:r>
            <w:r w:rsidRPr="00253765">
              <w:rPr>
                <w:lang w:val="fr-FR"/>
                <w14:ligatures w14:val="none"/>
              </w:rPr>
              <w:t>:</w:t>
            </w:r>
          </w:p>
        </w:tc>
        <w:tc>
          <w:tcPr>
            <w:tcW w:w="1803" w:type="dxa"/>
          </w:tcPr>
          <w:p w14:paraId="7C569BF0" w14:textId="77777777" w:rsidR="00253765" w:rsidRDefault="00253765" w:rsidP="00D47CC6">
            <w:pPr>
              <w:widowControl w:val="0"/>
              <w:spacing w:after="160" w:line="256" w:lineRule="auto"/>
              <w:rPr>
                <w:lang w:val="fr-FR"/>
                <w14:ligatures w14:val="none"/>
              </w:rPr>
            </w:pPr>
          </w:p>
        </w:tc>
        <w:tc>
          <w:tcPr>
            <w:tcW w:w="2059" w:type="dxa"/>
          </w:tcPr>
          <w:p w14:paraId="21A93682" w14:textId="77777777" w:rsidR="00253765" w:rsidRDefault="00253765" w:rsidP="00D47CC6">
            <w:pPr>
              <w:widowControl w:val="0"/>
              <w:spacing w:after="160" w:line="256" w:lineRule="auto"/>
              <w:rPr>
                <w:lang w:val="fr-FR"/>
                <w14:ligatures w14:val="none"/>
              </w:rPr>
            </w:pPr>
          </w:p>
        </w:tc>
        <w:tc>
          <w:tcPr>
            <w:tcW w:w="1547" w:type="dxa"/>
          </w:tcPr>
          <w:p w14:paraId="739CD77D" w14:textId="77777777" w:rsidR="00253765" w:rsidRDefault="00253765" w:rsidP="00D47CC6">
            <w:pPr>
              <w:widowControl w:val="0"/>
              <w:spacing w:after="160" w:line="256" w:lineRule="auto"/>
              <w:rPr>
                <w:lang w:val="fr-FR"/>
                <w14:ligatures w14:val="none"/>
              </w:rPr>
            </w:pPr>
          </w:p>
        </w:tc>
        <w:tc>
          <w:tcPr>
            <w:tcW w:w="2564" w:type="dxa"/>
          </w:tcPr>
          <w:p w14:paraId="6303D470" w14:textId="77777777" w:rsidR="00253765" w:rsidRDefault="00253765" w:rsidP="00D47CC6">
            <w:pPr>
              <w:widowControl w:val="0"/>
              <w:spacing w:after="160" w:line="256" w:lineRule="auto"/>
              <w:rPr>
                <w:lang w:val="fr-FR"/>
                <w14:ligatures w14:val="none"/>
              </w:rPr>
            </w:pPr>
          </w:p>
        </w:tc>
      </w:tr>
      <w:tr w:rsidR="00253765" w14:paraId="65FE7275" w14:textId="77777777" w:rsidTr="00253765">
        <w:tc>
          <w:tcPr>
            <w:tcW w:w="1803" w:type="dxa"/>
            <w:shd w:val="clear" w:color="auto" w:fill="DEEAF6" w:themeFill="accent1" w:themeFillTint="33"/>
          </w:tcPr>
          <w:p w14:paraId="41ACB001" w14:textId="44FC0293" w:rsidR="00253765" w:rsidRPr="00253765" w:rsidRDefault="00253765" w:rsidP="00D47CC6">
            <w:pPr>
              <w:widowControl w:val="0"/>
              <w:spacing w:after="160" w:line="256" w:lineRule="auto"/>
              <w:rPr>
                <w:lang w:val="fr-FR"/>
                <w14:ligatures w14:val="none"/>
              </w:rPr>
            </w:pPr>
            <w:r>
              <w:rPr>
                <w:lang w:val="fr-FR"/>
                <w14:ligatures w14:val="none"/>
              </w:rPr>
              <w:lastRenderedPageBreak/>
              <w:t>Titulaire de classe :</w:t>
            </w:r>
          </w:p>
        </w:tc>
        <w:tc>
          <w:tcPr>
            <w:tcW w:w="1803" w:type="dxa"/>
          </w:tcPr>
          <w:p w14:paraId="18E8FDD8" w14:textId="77777777" w:rsidR="00253765" w:rsidRDefault="00253765" w:rsidP="00D47CC6">
            <w:pPr>
              <w:widowControl w:val="0"/>
              <w:spacing w:after="160" w:line="256" w:lineRule="auto"/>
              <w:rPr>
                <w:lang w:val="fr-FR"/>
                <w14:ligatures w14:val="none"/>
              </w:rPr>
            </w:pPr>
          </w:p>
        </w:tc>
        <w:tc>
          <w:tcPr>
            <w:tcW w:w="2059" w:type="dxa"/>
          </w:tcPr>
          <w:p w14:paraId="3D5EF507" w14:textId="77777777" w:rsidR="00253765" w:rsidRDefault="00253765" w:rsidP="00D47CC6">
            <w:pPr>
              <w:widowControl w:val="0"/>
              <w:spacing w:after="160" w:line="256" w:lineRule="auto"/>
              <w:rPr>
                <w:lang w:val="fr-FR"/>
                <w14:ligatures w14:val="none"/>
              </w:rPr>
            </w:pPr>
          </w:p>
        </w:tc>
        <w:tc>
          <w:tcPr>
            <w:tcW w:w="1547" w:type="dxa"/>
          </w:tcPr>
          <w:p w14:paraId="7EEAD1CD" w14:textId="77777777" w:rsidR="00253765" w:rsidRDefault="00253765" w:rsidP="00D47CC6">
            <w:pPr>
              <w:widowControl w:val="0"/>
              <w:spacing w:after="160" w:line="256" w:lineRule="auto"/>
              <w:rPr>
                <w:lang w:val="fr-FR"/>
                <w14:ligatures w14:val="none"/>
              </w:rPr>
            </w:pPr>
          </w:p>
        </w:tc>
        <w:tc>
          <w:tcPr>
            <w:tcW w:w="2564" w:type="dxa"/>
          </w:tcPr>
          <w:p w14:paraId="117F9186" w14:textId="77777777" w:rsidR="00253765" w:rsidRDefault="00253765" w:rsidP="00D47CC6">
            <w:pPr>
              <w:widowControl w:val="0"/>
              <w:spacing w:after="160" w:line="256" w:lineRule="auto"/>
              <w:rPr>
                <w:lang w:val="fr-FR"/>
                <w14:ligatures w14:val="none"/>
              </w:rPr>
            </w:pPr>
          </w:p>
        </w:tc>
      </w:tr>
      <w:tr w:rsidR="00E3192A" w14:paraId="7A2E5554" w14:textId="77777777" w:rsidTr="00253765">
        <w:sdt>
          <w:sdtPr>
            <w:rPr>
              <w:lang w:val="fr-FR"/>
              <w14:ligatures w14:val="none"/>
            </w:rPr>
            <w:alias w:val="Intervenant.e spécialisé.e"/>
            <w:tag w:val="Intervenant.e spécialisé.e"/>
            <w:id w:val="-1400895497"/>
            <w:placeholder>
              <w:docPart w:val="5072F8850AA94DF989CF8A253E941451"/>
            </w:placeholder>
            <w:showingPlcHdr/>
            <w15:color w:val="333399"/>
            <w:comboBox>
              <w:listItem w:value="Choose an item."/>
              <w:listItem w:displayText="I-EBS:" w:value="I-EBS:"/>
              <w:listItem w:displayText="A-EBS:" w:value="A-EBS:"/>
              <w:listItem w:displayText="ESEB:" w:value="ESEB:"/>
            </w:comboBox>
          </w:sdtPr>
          <w:sdtEndPr/>
          <w:sdtContent>
            <w:tc>
              <w:tcPr>
                <w:tcW w:w="1803" w:type="dxa"/>
                <w:shd w:val="clear" w:color="auto" w:fill="DEEAF6" w:themeFill="accent1" w:themeFillTint="33"/>
              </w:tcPr>
              <w:p w14:paraId="63EBD2F0" w14:textId="1B214E7D" w:rsidR="00E3192A" w:rsidRDefault="00E3192A" w:rsidP="00E3192A">
                <w:pPr>
                  <w:widowControl w:val="0"/>
                  <w:spacing w:after="160" w:line="256" w:lineRule="auto"/>
                  <w:rPr>
                    <w:lang w:val="fr-FR"/>
                    <w14:ligatures w14:val="none"/>
                  </w:rPr>
                </w:pPr>
                <w:r w:rsidRPr="001453F5">
                  <w:rPr>
                    <w:rStyle w:val="PlaceholderText"/>
                    <w:rFonts w:eastAsiaTheme="minorHAnsi"/>
                  </w:rPr>
                  <w:t>Choose an item.</w:t>
                </w:r>
              </w:p>
            </w:tc>
          </w:sdtContent>
        </w:sdt>
        <w:tc>
          <w:tcPr>
            <w:tcW w:w="1803" w:type="dxa"/>
          </w:tcPr>
          <w:p w14:paraId="69081A6D" w14:textId="77777777" w:rsidR="00E3192A" w:rsidRDefault="00E3192A" w:rsidP="00E3192A">
            <w:pPr>
              <w:widowControl w:val="0"/>
              <w:spacing w:after="160" w:line="256" w:lineRule="auto"/>
              <w:rPr>
                <w:lang w:val="fr-FR"/>
                <w14:ligatures w14:val="none"/>
              </w:rPr>
            </w:pPr>
          </w:p>
        </w:tc>
        <w:tc>
          <w:tcPr>
            <w:tcW w:w="2059" w:type="dxa"/>
          </w:tcPr>
          <w:p w14:paraId="76EAAE3F" w14:textId="77777777" w:rsidR="00E3192A" w:rsidRDefault="00E3192A" w:rsidP="00E3192A">
            <w:pPr>
              <w:widowControl w:val="0"/>
              <w:spacing w:after="160" w:line="256" w:lineRule="auto"/>
              <w:rPr>
                <w:lang w:val="fr-FR"/>
                <w14:ligatures w14:val="none"/>
              </w:rPr>
            </w:pPr>
          </w:p>
        </w:tc>
        <w:tc>
          <w:tcPr>
            <w:tcW w:w="1547" w:type="dxa"/>
          </w:tcPr>
          <w:p w14:paraId="242BA13F" w14:textId="77777777" w:rsidR="00E3192A" w:rsidRDefault="00E3192A" w:rsidP="00E3192A">
            <w:pPr>
              <w:widowControl w:val="0"/>
              <w:spacing w:after="160" w:line="256" w:lineRule="auto"/>
              <w:rPr>
                <w:lang w:val="fr-FR"/>
                <w14:ligatures w14:val="none"/>
              </w:rPr>
            </w:pPr>
          </w:p>
        </w:tc>
        <w:tc>
          <w:tcPr>
            <w:tcW w:w="2564" w:type="dxa"/>
          </w:tcPr>
          <w:p w14:paraId="38D5B931" w14:textId="77777777" w:rsidR="00E3192A" w:rsidRDefault="00E3192A" w:rsidP="00E3192A">
            <w:pPr>
              <w:widowControl w:val="0"/>
              <w:spacing w:after="160" w:line="256" w:lineRule="auto"/>
              <w:rPr>
                <w:lang w:val="fr-FR"/>
                <w14:ligatures w14:val="none"/>
              </w:rPr>
            </w:pPr>
          </w:p>
        </w:tc>
      </w:tr>
      <w:tr w:rsidR="00E3192A" w14:paraId="47DBC1F3" w14:textId="77777777" w:rsidTr="00253765">
        <w:sdt>
          <w:sdtPr>
            <w:rPr>
              <w:lang w:val="fr-FR"/>
              <w14:ligatures w14:val="none"/>
            </w:rPr>
            <w:alias w:val="Intervenant.e spécialisé.e"/>
            <w:tag w:val="Intervenant.e spécialisé.e"/>
            <w:id w:val="1841729268"/>
            <w:placeholder>
              <w:docPart w:val="03259CE68C094CB994A25CF86CA5AA89"/>
            </w:placeholder>
            <w:showingPlcHdr/>
            <w15:color w:val="333399"/>
            <w:comboBox>
              <w:listItem w:value="Choose an item."/>
              <w:listItem w:displayText="I-EBS" w:value="I-EBS"/>
              <w:listItem w:displayText="A-EBS" w:value="A-EBS"/>
              <w:listItem w:displayText="ESEB" w:value="ESEB"/>
            </w:comboBox>
          </w:sdtPr>
          <w:sdtEndPr/>
          <w:sdtContent>
            <w:tc>
              <w:tcPr>
                <w:tcW w:w="1803" w:type="dxa"/>
                <w:shd w:val="clear" w:color="auto" w:fill="DEEAF6" w:themeFill="accent1" w:themeFillTint="33"/>
              </w:tcPr>
              <w:p w14:paraId="5E8C711F" w14:textId="4E220590" w:rsidR="00E3192A" w:rsidRDefault="00E3192A" w:rsidP="00E3192A">
                <w:pPr>
                  <w:widowControl w:val="0"/>
                  <w:spacing w:after="160" w:line="256" w:lineRule="auto"/>
                  <w:rPr>
                    <w:lang w:val="fr-FR"/>
                    <w14:ligatures w14:val="none"/>
                  </w:rPr>
                </w:pPr>
                <w:r w:rsidRPr="001453F5">
                  <w:rPr>
                    <w:rStyle w:val="PlaceholderText"/>
                    <w:rFonts w:eastAsiaTheme="minorHAnsi"/>
                  </w:rPr>
                  <w:t>Choose an item.</w:t>
                </w:r>
              </w:p>
            </w:tc>
          </w:sdtContent>
        </w:sdt>
        <w:tc>
          <w:tcPr>
            <w:tcW w:w="1803" w:type="dxa"/>
          </w:tcPr>
          <w:p w14:paraId="4CDCAAF9" w14:textId="77777777" w:rsidR="00E3192A" w:rsidRDefault="00E3192A" w:rsidP="00E3192A">
            <w:pPr>
              <w:widowControl w:val="0"/>
              <w:spacing w:after="160" w:line="256" w:lineRule="auto"/>
              <w:rPr>
                <w:lang w:val="fr-FR"/>
                <w14:ligatures w14:val="none"/>
              </w:rPr>
            </w:pPr>
          </w:p>
        </w:tc>
        <w:tc>
          <w:tcPr>
            <w:tcW w:w="2059" w:type="dxa"/>
          </w:tcPr>
          <w:p w14:paraId="4897DDD6" w14:textId="77777777" w:rsidR="00E3192A" w:rsidRDefault="00E3192A" w:rsidP="00E3192A">
            <w:pPr>
              <w:widowControl w:val="0"/>
              <w:spacing w:after="160" w:line="256" w:lineRule="auto"/>
              <w:rPr>
                <w:lang w:val="fr-FR"/>
                <w14:ligatures w14:val="none"/>
              </w:rPr>
            </w:pPr>
          </w:p>
        </w:tc>
        <w:tc>
          <w:tcPr>
            <w:tcW w:w="1547" w:type="dxa"/>
          </w:tcPr>
          <w:p w14:paraId="05262A3F" w14:textId="77777777" w:rsidR="00E3192A" w:rsidRDefault="00E3192A" w:rsidP="00E3192A">
            <w:pPr>
              <w:widowControl w:val="0"/>
              <w:spacing w:after="160" w:line="256" w:lineRule="auto"/>
              <w:rPr>
                <w:lang w:val="fr-FR"/>
                <w14:ligatures w14:val="none"/>
              </w:rPr>
            </w:pPr>
          </w:p>
        </w:tc>
        <w:tc>
          <w:tcPr>
            <w:tcW w:w="2564" w:type="dxa"/>
          </w:tcPr>
          <w:p w14:paraId="242F5BA6" w14:textId="77777777" w:rsidR="00E3192A" w:rsidRDefault="00E3192A" w:rsidP="00E3192A">
            <w:pPr>
              <w:widowControl w:val="0"/>
              <w:spacing w:after="160" w:line="256" w:lineRule="auto"/>
              <w:rPr>
                <w:lang w:val="fr-FR"/>
                <w14:ligatures w14:val="none"/>
              </w:rPr>
            </w:pPr>
          </w:p>
        </w:tc>
      </w:tr>
      <w:tr w:rsidR="00E3192A" w14:paraId="1828AE2F" w14:textId="77777777" w:rsidTr="00253765">
        <w:sdt>
          <w:sdtPr>
            <w:rPr>
              <w:lang w:val="fr-FR"/>
              <w14:ligatures w14:val="none"/>
            </w:rPr>
            <w:alias w:val="Intervenant.e spécialisé.e"/>
            <w:tag w:val="Intervenant.e spécialisé.e"/>
            <w:id w:val="896867442"/>
            <w:placeholder>
              <w:docPart w:val="4173014F27514F79A388236630D18956"/>
            </w:placeholder>
            <w:showingPlcHdr/>
            <w15:color w:val="333399"/>
            <w:comboBox>
              <w:listItem w:value="Choose an item."/>
              <w:listItem w:displayText="I-EBS" w:value="I-EBS"/>
              <w:listItem w:displayText="A-EBS" w:value="A-EBS"/>
              <w:listItem w:displayText="ESEB" w:value="ESEB"/>
            </w:comboBox>
          </w:sdtPr>
          <w:sdtEndPr/>
          <w:sdtContent>
            <w:tc>
              <w:tcPr>
                <w:tcW w:w="1803" w:type="dxa"/>
                <w:shd w:val="clear" w:color="auto" w:fill="DEEAF6" w:themeFill="accent1" w:themeFillTint="33"/>
              </w:tcPr>
              <w:p w14:paraId="54AC6E87" w14:textId="0BA8011B" w:rsidR="00E3192A" w:rsidRDefault="00E3192A" w:rsidP="00E3192A">
                <w:pPr>
                  <w:widowControl w:val="0"/>
                  <w:spacing w:after="160" w:line="256" w:lineRule="auto"/>
                  <w:rPr>
                    <w:lang w:val="fr-FR"/>
                    <w14:ligatures w14:val="none"/>
                  </w:rPr>
                </w:pPr>
                <w:r w:rsidRPr="001453F5">
                  <w:rPr>
                    <w:rStyle w:val="PlaceholderText"/>
                    <w:rFonts w:eastAsiaTheme="minorHAnsi"/>
                  </w:rPr>
                  <w:t>Choose an item.</w:t>
                </w:r>
              </w:p>
            </w:tc>
          </w:sdtContent>
        </w:sdt>
        <w:tc>
          <w:tcPr>
            <w:tcW w:w="1803" w:type="dxa"/>
          </w:tcPr>
          <w:p w14:paraId="7619166B" w14:textId="77777777" w:rsidR="00E3192A" w:rsidRDefault="00E3192A" w:rsidP="00E3192A">
            <w:pPr>
              <w:widowControl w:val="0"/>
              <w:spacing w:after="160" w:line="256" w:lineRule="auto"/>
              <w:rPr>
                <w:lang w:val="fr-FR"/>
                <w14:ligatures w14:val="none"/>
              </w:rPr>
            </w:pPr>
          </w:p>
        </w:tc>
        <w:tc>
          <w:tcPr>
            <w:tcW w:w="2059" w:type="dxa"/>
          </w:tcPr>
          <w:p w14:paraId="3B7DFDDC" w14:textId="77777777" w:rsidR="00E3192A" w:rsidRDefault="00E3192A" w:rsidP="00E3192A">
            <w:pPr>
              <w:widowControl w:val="0"/>
              <w:spacing w:after="160" w:line="256" w:lineRule="auto"/>
              <w:rPr>
                <w:lang w:val="fr-FR"/>
                <w14:ligatures w14:val="none"/>
              </w:rPr>
            </w:pPr>
          </w:p>
        </w:tc>
        <w:tc>
          <w:tcPr>
            <w:tcW w:w="1547" w:type="dxa"/>
          </w:tcPr>
          <w:p w14:paraId="6B80A57B" w14:textId="77777777" w:rsidR="00E3192A" w:rsidRDefault="00E3192A" w:rsidP="00E3192A">
            <w:pPr>
              <w:widowControl w:val="0"/>
              <w:spacing w:after="160" w:line="256" w:lineRule="auto"/>
              <w:rPr>
                <w:lang w:val="fr-FR"/>
                <w14:ligatures w14:val="none"/>
              </w:rPr>
            </w:pPr>
          </w:p>
        </w:tc>
        <w:tc>
          <w:tcPr>
            <w:tcW w:w="2564" w:type="dxa"/>
          </w:tcPr>
          <w:p w14:paraId="4159413E" w14:textId="77777777" w:rsidR="00E3192A" w:rsidRDefault="00E3192A" w:rsidP="00E3192A">
            <w:pPr>
              <w:widowControl w:val="0"/>
              <w:spacing w:after="160" w:line="256" w:lineRule="auto"/>
              <w:rPr>
                <w:lang w:val="fr-FR"/>
                <w14:ligatures w14:val="none"/>
              </w:rPr>
            </w:pPr>
          </w:p>
        </w:tc>
      </w:tr>
      <w:tr w:rsidR="00872125" w14:paraId="270EBF59" w14:textId="77777777" w:rsidTr="00253765">
        <w:tc>
          <w:tcPr>
            <w:tcW w:w="1803" w:type="dxa"/>
            <w:shd w:val="clear" w:color="auto" w:fill="DEEAF6" w:themeFill="accent1" w:themeFillTint="33"/>
          </w:tcPr>
          <w:p w14:paraId="39CF002B" w14:textId="37D31A2C" w:rsidR="00872125" w:rsidRDefault="00872125" w:rsidP="00E3192A">
            <w:pPr>
              <w:widowControl w:val="0"/>
              <w:spacing w:after="160" w:line="256" w:lineRule="auto"/>
              <w:rPr>
                <w:lang w:val="fr-FR"/>
                <w14:ligatures w14:val="none"/>
              </w:rPr>
            </w:pPr>
            <w:r>
              <w:rPr>
                <w:lang w:val="fr-FR"/>
                <w14:ligatures w14:val="none"/>
              </w:rPr>
              <w:t>Maison Relais :</w:t>
            </w:r>
          </w:p>
        </w:tc>
        <w:tc>
          <w:tcPr>
            <w:tcW w:w="1803" w:type="dxa"/>
          </w:tcPr>
          <w:p w14:paraId="55463CB3" w14:textId="77777777" w:rsidR="00872125" w:rsidRDefault="00872125" w:rsidP="00E3192A">
            <w:pPr>
              <w:widowControl w:val="0"/>
              <w:spacing w:after="160" w:line="256" w:lineRule="auto"/>
              <w:rPr>
                <w:lang w:val="fr-FR"/>
                <w14:ligatures w14:val="none"/>
              </w:rPr>
            </w:pPr>
          </w:p>
        </w:tc>
        <w:tc>
          <w:tcPr>
            <w:tcW w:w="2059" w:type="dxa"/>
          </w:tcPr>
          <w:p w14:paraId="02937905" w14:textId="77777777" w:rsidR="00872125" w:rsidRDefault="00872125" w:rsidP="00E3192A">
            <w:pPr>
              <w:widowControl w:val="0"/>
              <w:spacing w:after="160" w:line="256" w:lineRule="auto"/>
              <w:rPr>
                <w:lang w:val="fr-FR"/>
                <w14:ligatures w14:val="none"/>
              </w:rPr>
            </w:pPr>
          </w:p>
        </w:tc>
        <w:tc>
          <w:tcPr>
            <w:tcW w:w="1547" w:type="dxa"/>
          </w:tcPr>
          <w:p w14:paraId="6E966E0F" w14:textId="77777777" w:rsidR="00872125" w:rsidRDefault="00872125" w:rsidP="00E3192A">
            <w:pPr>
              <w:widowControl w:val="0"/>
              <w:spacing w:after="160" w:line="256" w:lineRule="auto"/>
              <w:rPr>
                <w:lang w:val="fr-FR"/>
                <w14:ligatures w14:val="none"/>
              </w:rPr>
            </w:pPr>
          </w:p>
        </w:tc>
        <w:tc>
          <w:tcPr>
            <w:tcW w:w="2564" w:type="dxa"/>
          </w:tcPr>
          <w:p w14:paraId="1C092CF7" w14:textId="77777777" w:rsidR="00872125" w:rsidRDefault="00872125" w:rsidP="00E3192A">
            <w:pPr>
              <w:widowControl w:val="0"/>
              <w:spacing w:after="160" w:line="256" w:lineRule="auto"/>
              <w:rPr>
                <w:lang w:val="fr-FR"/>
                <w14:ligatures w14:val="none"/>
              </w:rPr>
            </w:pPr>
          </w:p>
        </w:tc>
      </w:tr>
      <w:tr w:rsidR="00253765" w14:paraId="245AFD8F" w14:textId="77777777" w:rsidTr="00FD6742">
        <w:tc>
          <w:tcPr>
            <w:tcW w:w="9776" w:type="dxa"/>
            <w:gridSpan w:val="5"/>
            <w:shd w:val="clear" w:color="auto" w:fill="DEEAF6" w:themeFill="accent1" w:themeFillTint="33"/>
          </w:tcPr>
          <w:p w14:paraId="765B3707" w14:textId="177FD892" w:rsidR="00253765" w:rsidRPr="00D534DF" w:rsidRDefault="00253765" w:rsidP="00253765">
            <w:pPr>
              <w:widowControl w:val="0"/>
              <w:spacing w:after="160" w:line="256" w:lineRule="auto"/>
              <w:jc w:val="center"/>
              <w:rPr>
                <w:b/>
                <w:bCs/>
                <w:sz w:val="24"/>
                <w:szCs w:val="24"/>
                <w:lang w:val="fr-FR"/>
                <w14:ligatures w14:val="none"/>
              </w:rPr>
            </w:pPr>
            <w:r w:rsidRPr="00D534DF">
              <w:rPr>
                <w:b/>
                <w:bCs/>
                <w:sz w:val="24"/>
                <w:szCs w:val="24"/>
                <w:lang w:val="fr-FR"/>
                <w14:ligatures w14:val="none"/>
              </w:rPr>
              <w:t>Informations supplémentaires ES</w:t>
            </w:r>
            <w:r w:rsidR="00D534DF" w:rsidRPr="00D534DF">
              <w:rPr>
                <w:rStyle w:val="FootnoteReference"/>
                <w:b/>
                <w:bCs/>
                <w:sz w:val="24"/>
                <w:szCs w:val="24"/>
                <w:lang w:val="fr-FR"/>
                <w14:ligatures w14:val="none"/>
              </w:rPr>
              <w:footnoteReference w:id="4"/>
            </w:r>
          </w:p>
        </w:tc>
      </w:tr>
      <w:tr w:rsidR="00D534DF" w14:paraId="7A50EBD2" w14:textId="77777777" w:rsidTr="00593C12">
        <w:tc>
          <w:tcPr>
            <w:tcW w:w="1803" w:type="dxa"/>
            <w:shd w:val="clear" w:color="auto" w:fill="DEEAF6" w:themeFill="accent1" w:themeFillTint="33"/>
          </w:tcPr>
          <w:p w14:paraId="4FB29B7C" w14:textId="77777777" w:rsidR="00D534DF" w:rsidRDefault="00D534DF" w:rsidP="00593C12">
            <w:pPr>
              <w:widowControl w:val="0"/>
              <w:spacing w:after="160" w:line="256" w:lineRule="auto"/>
              <w:rPr>
                <w:lang w:val="fr-FR"/>
                <w14:ligatures w14:val="none"/>
              </w:rPr>
            </w:pPr>
          </w:p>
        </w:tc>
        <w:tc>
          <w:tcPr>
            <w:tcW w:w="1803" w:type="dxa"/>
            <w:shd w:val="clear" w:color="auto" w:fill="DEEAF6" w:themeFill="accent1" w:themeFillTint="33"/>
          </w:tcPr>
          <w:p w14:paraId="1203CCE0" w14:textId="77777777" w:rsidR="00D534DF" w:rsidRDefault="00D534DF" w:rsidP="00593C12">
            <w:pPr>
              <w:widowControl w:val="0"/>
              <w:spacing w:after="160" w:line="256" w:lineRule="auto"/>
              <w:rPr>
                <w:lang w:val="fr-FR"/>
                <w14:ligatures w14:val="none"/>
              </w:rPr>
            </w:pPr>
            <w:r w:rsidRPr="001806B0">
              <w:t xml:space="preserve"> Nom :</w:t>
            </w:r>
          </w:p>
        </w:tc>
        <w:tc>
          <w:tcPr>
            <w:tcW w:w="2059" w:type="dxa"/>
            <w:shd w:val="clear" w:color="auto" w:fill="DEEAF6" w:themeFill="accent1" w:themeFillTint="33"/>
          </w:tcPr>
          <w:p w14:paraId="36D76546" w14:textId="77777777" w:rsidR="00D534DF" w:rsidRDefault="00D534DF" w:rsidP="00593C12">
            <w:pPr>
              <w:widowControl w:val="0"/>
              <w:spacing w:after="160" w:line="256" w:lineRule="auto"/>
              <w:rPr>
                <w:lang w:val="fr-FR"/>
                <w14:ligatures w14:val="none"/>
              </w:rPr>
            </w:pPr>
            <w:r w:rsidRPr="001806B0">
              <w:t xml:space="preserve">  Adresse :</w:t>
            </w:r>
          </w:p>
        </w:tc>
        <w:tc>
          <w:tcPr>
            <w:tcW w:w="1547" w:type="dxa"/>
            <w:shd w:val="clear" w:color="auto" w:fill="DEEAF6" w:themeFill="accent1" w:themeFillTint="33"/>
          </w:tcPr>
          <w:p w14:paraId="0054F53E" w14:textId="77777777" w:rsidR="00D534DF" w:rsidRDefault="00D534DF" w:rsidP="00593C12">
            <w:pPr>
              <w:widowControl w:val="0"/>
              <w:spacing w:after="160" w:line="256" w:lineRule="auto"/>
              <w:rPr>
                <w:lang w:val="fr-FR"/>
                <w14:ligatures w14:val="none"/>
              </w:rPr>
            </w:pPr>
            <w:r w:rsidRPr="001806B0">
              <w:t>Téléphone :</w:t>
            </w:r>
          </w:p>
        </w:tc>
        <w:tc>
          <w:tcPr>
            <w:tcW w:w="2564" w:type="dxa"/>
            <w:shd w:val="clear" w:color="auto" w:fill="DEEAF6" w:themeFill="accent1" w:themeFillTint="33"/>
          </w:tcPr>
          <w:p w14:paraId="5650F196" w14:textId="77777777" w:rsidR="00D534DF" w:rsidRDefault="00D534DF" w:rsidP="00593C12">
            <w:pPr>
              <w:widowControl w:val="0"/>
              <w:spacing w:after="160" w:line="256" w:lineRule="auto"/>
              <w:rPr>
                <w:lang w:val="fr-FR"/>
                <w14:ligatures w14:val="none"/>
              </w:rPr>
            </w:pPr>
            <w:r w:rsidRPr="001806B0">
              <w:t>E-mail :</w:t>
            </w:r>
          </w:p>
        </w:tc>
      </w:tr>
      <w:tr w:rsidR="00D534DF" w14:paraId="05432ACB" w14:textId="77777777" w:rsidTr="00253765">
        <w:tc>
          <w:tcPr>
            <w:tcW w:w="1803" w:type="dxa"/>
            <w:shd w:val="clear" w:color="auto" w:fill="DEEAF6" w:themeFill="accent1" w:themeFillTint="33"/>
          </w:tcPr>
          <w:p w14:paraId="5E797BBF" w14:textId="21DD2125" w:rsidR="00D534DF" w:rsidRDefault="00D534DF" w:rsidP="00D534DF">
            <w:pPr>
              <w:widowControl w:val="0"/>
              <w:spacing w:after="160" w:line="256" w:lineRule="auto"/>
              <w:rPr>
                <w:lang w:val="fr-FR"/>
                <w14:ligatures w14:val="none"/>
              </w:rPr>
            </w:pPr>
            <w:proofErr w:type="spellStart"/>
            <w:r w:rsidRPr="00253765">
              <w:rPr>
                <w:lang w:val="fr-FR"/>
                <w14:ligatures w14:val="none"/>
              </w:rPr>
              <w:t>Pdr</w:t>
            </w:r>
            <w:proofErr w:type="spellEnd"/>
            <w:r w:rsidRPr="00253765">
              <w:rPr>
                <w:lang w:val="fr-FR"/>
                <w14:ligatures w14:val="none"/>
              </w:rPr>
              <w:t xml:space="preserve"> CI:</w:t>
            </w:r>
          </w:p>
        </w:tc>
        <w:tc>
          <w:tcPr>
            <w:tcW w:w="1803" w:type="dxa"/>
          </w:tcPr>
          <w:p w14:paraId="758D285F" w14:textId="77777777" w:rsidR="00D534DF" w:rsidRDefault="00D534DF" w:rsidP="00D534DF">
            <w:pPr>
              <w:widowControl w:val="0"/>
              <w:spacing w:after="160" w:line="256" w:lineRule="auto"/>
              <w:rPr>
                <w:lang w:val="fr-FR"/>
                <w14:ligatures w14:val="none"/>
              </w:rPr>
            </w:pPr>
          </w:p>
        </w:tc>
        <w:tc>
          <w:tcPr>
            <w:tcW w:w="2059" w:type="dxa"/>
          </w:tcPr>
          <w:p w14:paraId="4352CA7C" w14:textId="77777777" w:rsidR="00D534DF" w:rsidRDefault="00D534DF" w:rsidP="00D534DF">
            <w:pPr>
              <w:widowControl w:val="0"/>
              <w:spacing w:after="160" w:line="256" w:lineRule="auto"/>
              <w:rPr>
                <w:lang w:val="fr-FR"/>
                <w14:ligatures w14:val="none"/>
              </w:rPr>
            </w:pPr>
          </w:p>
        </w:tc>
        <w:tc>
          <w:tcPr>
            <w:tcW w:w="1547" w:type="dxa"/>
          </w:tcPr>
          <w:p w14:paraId="5A2EC831" w14:textId="77777777" w:rsidR="00D534DF" w:rsidRDefault="00D534DF" w:rsidP="00D534DF">
            <w:pPr>
              <w:widowControl w:val="0"/>
              <w:spacing w:after="160" w:line="256" w:lineRule="auto"/>
              <w:rPr>
                <w:lang w:val="fr-FR"/>
                <w14:ligatures w14:val="none"/>
              </w:rPr>
            </w:pPr>
          </w:p>
        </w:tc>
        <w:tc>
          <w:tcPr>
            <w:tcW w:w="2564" w:type="dxa"/>
          </w:tcPr>
          <w:p w14:paraId="4FC2F523" w14:textId="77777777" w:rsidR="00D534DF" w:rsidRDefault="00D534DF" w:rsidP="00D534DF">
            <w:pPr>
              <w:widowControl w:val="0"/>
              <w:spacing w:after="160" w:line="256" w:lineRule="auto"/>
              <w:rPr>
                <w:lang w:val="fr-FR"/>
                <w14:ligatures w14:val="none"/>
              </w:rPr>
            </w:pPr>
          </w:p>
        </w:tc>
      </w:tr>
      <w:tr w:rsidR="00D534DF" w14:paraId="15816595" w14:textId="77777777" w:rsidTr="00253765">
        <w:tc>
          <w:tcPr>
            <w:tcW w:w="1803" w:type="dxa"/>
            <w:shd w:val="clear" w:color="auto" w:fill="DEEAF6" w:themeFill="accent1" w:themeFillTint="33"/>
          </w:tcPr>
          <w:p w14:paraId="2F338D7E" w14:textId="0264D235" w:rsidR="00D534DF" w:rsidRDefault="00D534DF" w:rsidP="00D534DF">
            <w:pPr>
              <w:widowControl w:val="0"/>
              <w:spacing w:after="160" w:line="256" w:lineRule="auto"/>
              <w:rPr>
                <w:lang w:val="fr-FR"/>
                <w14:ligatures w14:val="none"/>
              </w:rPr>
            </w:pPr>
            <w:r>
              <w:rPr>
                <w:lang w:val="fr-FR"/>
                <w14:ligatures w14:val="none"/>
              </w:rPr>
              <w:t>Titulaire de classe :</w:t>
            </w:r>
          </w:p>
        </w:tc>
        <w:tc>
          <w:tcPr>
            <w:tcW w:w="1803" w:type="dxa"/>
          </w:tcPr>
          <w:p w14:paraId="67C7D54A" w14:textId="77777777" w:rsidR="00D534DF" w:rsidRDefault="00D534DF" w:rsidP="00D534DF">
            <w:pPr>
              <w:widowControl w:val="0"/>
              <w:spacing w:after="160" w:line="256" w:lineRule="auto"/>
              <w:rPr>
                <w:lang w:val="fr-FR"/>
                <w14:ligatures w14:val="none"/>
              </w:rPr>
            </w:pPr>
          </w:p>
        </w:tc>
        <w:tc>
          <w:tcPr>
            <w:tcW w:w="2059" w:type="dxa"/>
          </w:tcPr>
          <w:p w14:paraId="784E72C3" w14:textId="77777777" w:rsidR="00D534DF" w:rsidRDefault="00D534DF" w:rsidP="00D534DF">
            <w:pPr>
              <w:widowControl w:val="0"/>
              <w:spacing w:after="160" w:line="256" w:lineRule="auto"/>
              <w:rPr>
                <w:lang w:val="fr-FR"/>
                <w14:ligatures w14:val="none"/>
              </w:rPr>
            </w:pPr>
          </w:p>
        </w:tc>
        <w:tc>
          <w:tcPr>
            <w:tcW w:w="1547" w:type="dxa"/>
          </w:tcPr>
          <w:p w14:paraId="74959ED8" w14:textId="77777777" w:rsidR="00D534DF" w:rsidRDefault="00D534DF" w:rsidP="00D534DF">
            <w:pPr>
              <w:widowControl w:val="0"/>
              <w:spacing w:after="160" w:line="256" w:lineRule="auto"/>
              <w:rPr>
                <w:lang w:val="fr-FR"/>
                <w14:ligatures w14:val="none"/>
              </w:rPr>
            </w:pPr>
          </w:p>
        </w:tc>
        <w:tc>
          <w:tcPr>
            <w:tcW w:w="2564" w:type="dxa"/>
          </w:tcPr>
          <w:p w14:paraId="2AFBB5FD" w14:textId="77777777" w:rsidR="00D534DF" w:rsidRDefault="00D534DF" w:rsidP="00D534DF">
            <w:pPr>
              <w:widowControl w:val="0"/>
              <w:spacing w:after="160" w:line="256" w:lineRule="auto"/>
              <w:rPr>
                <w:lang w:val="fr-FR"/>
                <w14:ligatures w14:val="none"/>
              </w:rPr>
            </w:pPr>
          </w:p>
        </w:tc>
      </w:tr>
      <w:tr w:rsidR="00253765" w14:paraId="180822C9" w14:textId="77777777" w:rsidTr="00253765">
        <w:sdt>
          <w:sdtPr>
            <w:rPr>
              <w:lang w:val="fr-FR"/>
              <w14:ligatures w14:val="none"/>
            </w:rPr>
            <w:alias w:val="Intervenant.e spécialisé.e"/>
            <w:tag w:val="Intervenant.e spécialisé.e"/>
            <w:id w:val="-1977591859"/>
            <w:placeholder>
              <w:docPart w:val="EE2C07EDD758418F9A958C5FD09233E5"/>
            </w:placeholder>
            <w:showingPlcHdr/>
            <w:comboBox>
              <w:listItem w:value="Choose an item."/>
              <w:listItem w:displayText="ESEB:" w:value="ESEB:"/>
              <w:listItem w:displayText="SePas:" w:value="SePas:"/>
              <w:listItem w:displayText="SSE:" w:value="SSE:"/>
            </w:comboBox>
          </w:sdtPr>
          <w:sdtEndPr/>
          <w:sdtContent>
            <w:tc>
              <w:tcPr>
                <w:tcW w:w="1803" w:type="dxa"/>
                <w:shd w:val="clear" w:color="auto" w:fill="DEEAF6" w:themeFill="accent1" w:themeFillTint="33"/>
              </w:tcPr>
              <w:p w14:paraId="537812AD" w14:textId="2F406BA4" w:rsidR="00253765" w:rsidRDefault="00D534DF" w:rsidP="00E3192A">
                <w:pPr>
                  <w:widowControl w:val="0"/>
                  <w:spacing w:after="160" w:line="256" w:lineRule="auto"/>
                  <w:rPr>
                    <w:lang w:val="fr-FR"/>
                    <w14:ligatures w14:val="none"/>
                  </w:rPr>
                </w:pPr>
                <w:r w:rsidRPr="001453F5">
                  <w:rPr>
                    <w:rStyle w:val="PlaceholderText"/>
                    <w:rFonts w:eastAsiaTheme="minorHAnsi"/>
                  </w:rPr>
                  <w:t>Choose an item.</w:t>
                </w:r>
              </w:p>
            </w:tc>
          </w:sdtContent>
        </w:sdt>
        <w:tc>
          <w:tcPr>
            <w:tcW w:w="1803" w:type="dxa"/>
          </w:tcPr>
          <w:p w14:paraId="40714D51" w14:textId="77777777" w:rsidR="00253765" w:rsidRDefault="00253765" w:rsidP="00E3192A">
            <w:pPr>
              <w:widowControl w:val="0"/>
              <w:spacing w:after="160" w:line="256" w:lineRule="auto"/>
              <w:rPr>
                <w:lang w:val="fr-FR"/>
                <w14:ligatures w14:val="none"/>
              </w:rPr>
            </w:pPr>
          </w:p>
        </w:tc>
        <w:tc>
          <w:tcPr>
            <w:tcW w:w="2059" w:type="dxa"/>
          </w:tcPr>
          <w:p w14:paraId="55AFE76E" w14:textId="77777777" w:rsidR="00253765" w:rsidRDefault="00253765" w:rsidP="00E3192A">
            <w:pPr>
              <w:widowControl w:val="0"/>
              <w:spacing w:after="160" w:line="256" w:lineRule="auto"/>
              <w:rPr>
                <w:lang w:val="fr-FR"/>
                <w14:ligatures w14:val="none"/>
              </w:rPr>
            </w:pPr>
          </w:p>
        </w:tc>
        <w:tc>
          <w:tcPr>
            <w:tcW w:w="1547" w:type="dxa"/>
          </w:tcPr>
          <w:p w14:paraId="584E39FB" w14:textId="77777777" w:rsidR="00253765" w:rsidRDefault="00253765" w:rsidP="00E3192A">
            <w:pPr>
              <w:widowControl w:val="0"/>
              <w:spacing w:after="160" w:line="256" w:lineRule="auto"/>
              <w:rPr>
                <w:lang w:val="fr-FR"/>
                <w14:ligatures w14:val="none"/>
              </w:rPr>
            </w:pPr>
          </w:p>
        </w:tc>
        <w:tc>
          <w:tcPr>
            <w:tcW w:w="2564" w:type="dxa"/>
          </w:tcPr>
          <w:p w14:paraId="4C1335EA" w14:textId="77777777" w:rsidR="00253765" w:rsidRDefault="00253765" w:rsidP="00E3192A">
            <w:pPr>
              <w:widowControl w:val="0"/>
              <w:spacing w:after="160" w:line="256" w:lineRule="auto"/>
              <w:rPr>
                <w:lang w:val="fr-FR"/>
                <w14:ligatures w14:val="none"/>
              </w:rPr>
            </w:pPr>
          </w:p>
        </w:tc>
      </w:tr>
      <w:tr w:rsidR="00D534DF" w14:paraId="4DC1905B" w14:textId="77777777" w:rsidTr="00253765">
        <w:sdt>
          <w:sdtPr>
            <w:rPr>
              <w:lang w:val="fr-FR"/>
              <w14:ligatures w14:val="none"/>
            </w:rPr>
            <w:alias w:val="Intervenant.e spécialisé.e"/>
            <w:tag w:val="Intervenant.e spécialisé.e"/>
            <w:id w:val="-430818079"/>
            <w:placeholder>
              <w:docPart w:val="B65FC553AC024B838DD587C7F6F910F2"/>
            </w:placeholder>
            <w:showingPlcHdr/>
            <w:comboBox>
              <w:listItem w:value="Choose an item."/>
              <w:listItem w:displayText="ESEB" w:value="ESEB"/>
              <w:listItem w:displayText="SePas" w:value="SePas"/>
              <w:listItem w:displayText="SSE" w:value="SSE"/>
            </w:comboBox>
          </w:sdtPr>
          <w:sdtEndPr/>
          <w:sdtContent>
            <w:tc>
              <w:tcPr>
                <w:tcW w:w="1803" w:type="dxa"/>
                <w:shd w:val="clear" w:color="auto" w:fill="DEEAF6" w:themeFill="accent1" w:themeFillTint="33"/>
              </w:tcPr>
              <w:p w14:paraId="5F854595" w14:textId="72F89F4C" w:rsidR="00D534DF" w:rsidRDefault="00D534DF" w:rsidP="00E3192A">
                <w:pPr>
                  <w:widowControl w:val="0"/>
                  <w:spacing w:after="160" w:line="256" w:lineRule="auto"/>
                  <w:rPr>
                    <w:lang w:val="fr-FR"/>
                    <w14:ligatures w14:val="none"/>
                  </w:rPr>
                </w:pPr>
                <w:r w:rsidRPr="001453F5">
                  <w:rPr>
                    <w:rStyle w:val="PlaceholderText"/>
                    <w:rFonts w:eastAsiaTheme="minorHAnsi"/>
                  </w:rPr>
                  <w:t>Choose an item.</w:t>
                </w:r>
              </w:p>
            </w:tc>
          </w:sdtContent>
        </w:sdt>
        <w:tc>
          <w:tcPr>
            <w:tcW w:w="1803" w:type="dxa"/>
          </w:tcPr>
          <w:p w14:paraId="16CB50E1" w14:textId="77777777" w:rsidR="00D534DF" w:rsidRDefault="00D534DF" w:rsidP="00E3192A">
            <w:pPr>
              <w:widowControl w:val="0"/>
              <w:spacing w:after="160" w:line="256" w:lineRule="auto"/>
              <w:rPr>
                <w:lang w:val="fr-FR"/>
                <w14:ligatures w14:val="none"/>
              </w:rPr>
            </w:pPr>
          </w:p>
        </w:tc>
        <w:tc>
          <w:tcPr>
            <w:tcW w:w="2059" w:type="dxa"/>
          </w:tcPr>
          <w:p w14:paraId="10EA82DC" w14:textId="77777777" w:rsidR="00D534DF" w:rsidRDefault="00D534DF" w:rsidP="00E3192A">
            <w:pPr>
              <w:widowControl w:val="0"/>
              <w:spacing w:after="160" w:line="256" w:lineRule="auto"/>
              <w:rPr>
                <w:lang w:val="fr-FR"/>
                <w14:ligatures w14:val="none"/>
              </w:rPr>
            </w:pPr>
          </w:p>
        </w:tc>
        <w:tc>
          <w:tcPr>
            <w:tcW w:w="1547" w:type="dxa"/>
          </w:tcPr>
          <w:p w14:paraId="0FAAF177" w14:textId="77777777" w:rsidR="00D534DF" w:rsidRDefault="00D534DF" w:rsidP="00E3192A">
            <w:pPr>
              <w:widowControl w:val="0"/>
              <w:spacing w:after="160" w:line="256" w:lineRule="auto"/>
              <w:rPr>
                <w:lang w:val="fr-FR"/>
                <w14:ligatures w14:val="none"/>
              </w:rPr>
            </w:pPr>
          </w:p>
        </w:tc>
        <w:tc>
          <w:tcPr>
            <w:tcW w:w="2564" w:type="dxa"/>
          </w:tcPr>
          <w:p w14:paraId="2BFE16E8" w14:textId="77777777" w:rsidR="00D534DF" w:rsidRDefault="00D534DF" w:rsidP="00E3192A">
            <w:pPr>
              <w:widowControl w:val="0"/>
              <w:spacing w:after="160" w:line="256" w:lineRule="auto"/>
              <w:rPr>
                <w:lang w:val="fr-FR"/>
                <w14:ligatures w14:val="none"/>
              </w:rPr>
            </w:pPr>
          </w:p>
        </w:tc>
      </w:tr>
      <w:tr w:rsidR="00D534DF" w14:paraId="58F0BBA2" w14:textId="77777777" w:rsidTr="00253765">
        <w:sdt>
          <w:sdtPr>
            <w:rPr>
              <w:lang w:val="fr-FR"/>
              <w14:ligatures w14:val="none"/>
            </w:rPr>
            <w:alias w:val="Intervenant.e spécialisé.e"/>
            <w:tag w:val="Intervenant.e spécialisé.e"/>
            <w:id w:val="-294907951"/>
            <w:placeholder>
              <w:docPart w:val="5EFD81300E124C9DB13B04F183450F7D"/>
            </w:placeholder>
            <w:showingPlcHdr/>
            <w:comboBox>
              <w:listItem w:value="Choose an item."/>
              <w:listItem w:displayText="ESEB" w:value="ESEB"/>
              <w:listItem w:displayText="SePas" w:value="SePas"/>
              <w:listItem w:displayText="SSE" w:value="SSE"/>
            </w:comboBox>
          </w:sdtPr>
          <w:sdtEndPr/>
          <w:sdtContent>
            <w:tc>
              <w:tcPr>
                <w:tcW w:w="1803" w:type="dxa"/>
                <w:shd w:val="clear" w:color="auto" w:fill="DEEAF6" w:themeFill="accent1" w:themeFillTint="33"/>
              </w:tcPr>
              <w:p w14:paraId="274E675C" w14:textId="00E43688" w:rsidR="00D534DF" w:rsidRDefault="00D534DF" w:rsidP="00E3192A">
                <w:pPr>
                  <w:widowControl w:val="0"/>
                  <w:spacing w:after="160" w:line="256" w:lineRule="auto"/>
                  <w:rPr>
                    <w:lang w:val="fr-FR"/>
                    <w14:ligatures w14:val="none"/>
                  </w:rPr>
                </w:pPr>
                <w:r w:rsidRPr="001453F5">
                  <w:rPr>
                    <w:rStyle w:val="PlaceholderText"/>
                    <w:rFonts w:eastAsiaTheme="minorHAnsi"/>
                  </w:rPr>
                  <w:t>Choose an item.</w:t>
                </w:r>
              </w:p>
            </w:tc>
          </w:sdtContent>
        </w:sdt>
        <w:tc>
          <w:tcPr>
            <w:tcW w:w="1803" w:type="dxa"/>
          </w:tcPr>
          <w:p w14:paraId="05E00460" w14:textId="77777777" w:rsidR="00D534DF" w:rsidRDefault="00D534DF" w:rsidP="00E3192A">
            <w:pPr>
              <w:widowControl w:val="0"/>
              <w:spacing w:after="160" w:line="256" w:lineRule="auto"/>
              <w:rPr>
                <w:lang w:val="fr-FR"/>
                <w14:ligatures w14:val="none"/>
              </w:rPr>
            </w:pPr>
          </w:p>
        </w:tc>
        <w:tc>
          <w:tcPr>
            <w:tcW w:w="2059" w:type="dxa"/>
          </w:tcPr>
          <w:p w14:paraId="7E148314" w14:textId="77777777" w:rsidR="00D534DF" w:rsidRDefault="00D534DF" w:rsidP="00E3192A">
            <w:pPr>
              <w:widowControl w:val="0"/>
              <w:spacing w:after="160" w:line="256" w:lineRule="auto"/>
              <w:rPr>
                <w:lang w:val="fr-FR"/>
                <w14:ligatures w14:val="none"/>
              </w:rPr>
            </w:pPr>
          </w:p>
        </w:tc>
        <w:tc>
          <w:tcPr>
            <w:tcW w:w="1547" w:type="dxa"/>
          </w:tcPr>
          <w:p w14:paraId="73F59CE9" w14:textId="77777777" w:rsidR="00D534DF" w:rsidRDefault="00D534DF" w:rsidP="00E3192A">
            <w:pPr>
              <w:widowControl w:val="0"/>
              <w:spacing w:after="160" w:line="256" w:lineRule="auto"/>
              <w:rPr>
                <w:lang w:val="fr-FR"/>
                <w14:ligatures w14:val="none"/>
              </w:rPr>
            </w:pPr>
          </w:p>
        </w:tc>
        <w:tc>
          <w:tcPr>
            <w:tcW w:w="2564" w:type="dxa"/>
          </w:tcPr>
          <w:p w14:paraId="30918038" w14:textId="77777777" w:rsidR="00D534DF" w:rsidRDefault="00D534DF" w:rsidP="00E3192A">
            <w:pPr>
              <w:widowControl w:val="0"/>
              <w:spacing w:after="160" w:line="256" w:lineRule="auto"/>
              <w:rPr>
                <w:lang w:val="fr-FR"/>
                <w14:ligatures w14:val="none"/>
              </w:rPr>
            </w:pPr>
          </w:p>
        </w:tc>
      </w:tr>
    </w:tbl>
    <w:p w14:paraId="676468D7" w14:textId="32C0F0EB" w:rsidR="00D47CC6" w:rsidRDefault="00D47CC6" w:rsidP="009D73CF">
      <w:pPr>
        <w:widowControl w:val="0"/>
        <w:spacing w:after="160" w:line="256" w:lineRule="auto"/>
        <w:rPr>
          <w:b/>
          <w:lang w:val="fr-FR"/>
          <w14:ligatures w14:val="none"/>
        </w:rPr>
      </w:pPr>
    </w:p>
    <w:p w14:paraId="2EE73C6B" w14:textId="1E0468BF" w:rsidR="00EE143C" w:rsidRDefault="00EE143C" w:rsidP="009D73CF">
      <w:pPr>
        <w:widowControl w:val="0"/>
        <w:spacing w:after="160" w:line="256" w:lineRule="auto"/>
        <w:rPr>
          <w:b/>
          <w:bCs/>
          <w:sz w:val="32"/>
          <w:szCs w:val="32"/>
          <w:lang w:val="fr-FR"/>
          <w14:ligatures w14:val="none"/>
        </w:rPr>
      </w:pPr>
      <w:r w:rsidRPr="00EE143C">
        <w:rPr>
          <w:b/>
          <w:bCs/>
          <w:sz w:val="32"/>
          <w:szCs w:val="32"/>
          <w:lang w:val="fr-FR"/>
          <w14:ligatures w14:val="none"/>
        </w:rPr>
        <w:t>Progression scolaire 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817"/>
        <w:gridCol w:w="515"/>
        <w:gridCol w:w="302"/>
        <w:gridCol w:w="817"/>
        <w:gridCol w:w="817"/>
        <w:gridCol w:w="817"/>
        <w:gridCol w:w="817"/>
        <w:gridCol w:w="817"/>
        <w:gridCol w:w="817"/>
        <w:gridCol w:w="817"/>
        <w:gridCol w:w="817"/>
        <w:gridCol w:w="817"/>
        <w:gridCol w:w="817"/>
      </w:tblGrid>
      <w:tr w:rsidR="007D0B69" w:rsidRPr="007D0B69" w14:paraId="3BBE1473" w14:textId="77777777" w:rsidTr="00C92789">
        <w:sdt>
          <w:sdtPr>
            <w:rPr>
              <w:lang w:val="fr-FR"/>
              <w14:ligatures w14:val="none"/>
            </w:rPr>
            <w:alias w:val="régime scolaire"/>
            <w:tag w:val="régime scolaire"/>
            <w:id w:val="718250984"/>
            <w:placeholder>
              <w:docPart w:val="EC54E00664504E3A9FC43323F0590CAA"/>
            </w:placeholder>
            <w:temporary/>
            <w:showingPlcHdr/>
            <w:comboBox>
              <w:listItem w:value="Choose an item."/>
              <w:listItem w:displayText="Précoce " w:value="Précoce "/>
              <w:listItem w:displayText="C1.1" w:value="C1.1"/>
              <w:listItem w:displayText="C1.2" w:value="C1.2"/>
              <w:listItem w:displayText="C1.3" w:value="C1.3"/>
              <w:listItem w:displayText="C2.1" w:value="C2.1"/>
              <w:listItem w:displayText="C2.2" w:value="C2.2"/>
              <w:listItem w:displayText="C2.3" w:value="C2.3"/>
              <w:listItem w:displayText="C3.1" w:value="C3.1"/>
              <w:listItem w:displayText="C3.2" w:value="C3.2"/>
              <w:listItem w:displayText="C3.3" w:value="C3.3"/>
              <w:listItem w:displayText="C4.1" w:value="C4.1"/>
              <w:listItem w:displayText="C4.2" w:value="C4.2"/>
              <w:listItem w:displayText="C4.3" w:value="C4.3"/>
              <w:listItem w:displayText="Stage1" w:value="Stage1"/>
              <w:listItem w:displayText="Stage2" w:value="Stage2"/>
              <w:listItem w:displayText="Stage3" w:value="Stage3"/>
              <w:listItem w:displayText="Stage4" w:value="Stage4"/>
              <w:listItem w:displayText="Stage5" w:value="Stage5"/>
              <w:listItem w:displayText="stage6" w:value="stage6"/>
              <w:listItem w:displayText="M1" w:value="M1"/>
              <w:listItem w:displayText="M2" w:value="M2"/>
              <w:listItem w:displayText="P1" w:value="P1"/>
              <w:listItem w:displayText="P2" w:value="P2"/>
              <w:listItem w:displayText="P3" w:value="P3"/>
              <w:listItem w:displayText="P4" w:value="P4"/>
              <w:listItem w:displayText="P5" w:value="P5"/>
              <w:listItem w:displayText="7G" w:value="7G"/>
              <w:listItem w:displayText="7P" w:value="7P"/>
              <w:listItem w:displayText="7C" w:value="7C"/>
              <w:listItem w:displayText="7I" w:value="7I"/>
              <w:listItem w:displayText="7IEC" w:value="7IEC"/>
              <w:listItem w:displayText="S1" w:value="S1"/>
              <w:listItem w:displayText="6G" w:value="6G"/>
              <w:listItem w:displayText="6P" w:value="6P"/>
              <w:listItem w:displayText="6C" w:value="6C"/>
              <w:listItem w:displayText="6I" w:value="6I"/>
              <w:listItem w:displayText="6IEC" w:value="6IEC"/>
              <w:listItem w:displayText="S2" w:value="S2"/>
              <w:listItem w:displayText="5G" w:value="5G"/>
              <w:listItem w:displayText="5AD" w:value="5AD"/>
              <w:listItem w:displayText="CIP" w:value="CIP"/>
              <w:listItem w:displayText="5P" w:value="5P"/>
              <w:listItem w:displayText="5C" w:value="5C"/>
              <w:listItem w:displayText="5I" w:value="5I"/>
              <w:listItem w:displayText="5IEC" w:value="5IEC"/>
              <w:listItem w:displayText="S3" w:value="S3"/>
              <w:listItem w:displayText="4T" w:value="4T"/>
              <w:listItem w:displayText="4G" w:value="4G"/>
              <w:listItem w:displayText="1ère année DAP" w:value="1ère année DAP"/>
              <w:listItem w:displayText="1ère année CCP" w:value="1ère année CCP"/>
              <w:listItem w:displayText="4C" w:value="4C"/>
              <w:listItem w:displayText="4I" w:value="4I"/>
              <w:listItem w:displayText="4IEC" w:value="4IEC"/>
              <w:listItem w:displayText="S4" w:value="S4"/>
              <w:listItem w:displayText="2e année DAP" w:value="2e année DAP"/>
              <w:listItem w:displayText="2e année CCP" w:value="2e année CCP"/>
              <w:listItem w:displayText="3T" w:value="3T"/>
              <w:listItem w:displayText="3G" w:value="3G"/>
              <w:listItem w:displayText="3C" w:value="3C"/>
              <w:listItem w:displayText="3e année DAP" w:value="3e année DAP"/>
              <w:listItem w:displayText="3e année CCP" w:value="3e année CCP"/>
              <w:listItem w:displayText="3IEC" w:value="3IEC"/>
              <w:listItem w:displayText="3I" w:value="3I"/>
              <w:listItem w:displayText="S5" w:value="S5"/>
              <w:listItem w:displayText="2T" w:value="2T"/>
              <w:listItem w:displayText="2G" w:value="2G"/>
              <w:listItem w:displayText="2C" w:value="2C"/>
              <w:listItem w:displayText="2BI" w:value="2BI"/>
              <w:listItem w:displayText="2IEC" w:value="2IEC"/>
              <w:listItem w:displayText="S6" w:value="S6"/>
              <w:listItem w:displayText="1T" w:value="1T"/>
              <w:listItem w:displayText="1G" w:value="1G"/>
              <w:listItem w:displayText="1C" w:value="1C"/>
              <w:listItem w:displayText="1BI" w:value="1BI"/>
              <w:listItem w:displayText="1IEC" w:value="1IEC"/>
              <w:listItem w:displayText="S7" w:value="S7"/>
            </w:comboBox>
          </w:sdtPr>
          <w:sdtEndPr/>
          <w:sdtContent>
            <w:tc>
              <w:tcPr>
                <w:tcW w:w="775" w:type="dxa"/>
              </w:tcPr>
              <w:p w14:paraId="1C01BA88" w14:textId="28D9814E" w:rsidR="007D0B69" w:rsidRPr="007D0B69" w:rsidRDefault="007D0B69" w:rsidP="007D0B69">
                <w:pPr>
                  <w:widowControl w:val="0"/>
                  <w:spacing w:after="160" w:line="256" w:lineRule="auto"/>
                  <w:rPr>
                    <w:lang w:val="fr-FR"/>
                    <w14:ligatures w14:val="none"/>
                  </w:rPr>
                </w:pPr>
                <w:r w:rsidRPr="007D0B69">
                  <w:rPr>
                    <w:rStyle w:val="PlaceholderText"/>
                    <w:rFonts w:eastAsiaTheme="minorHAnsi"/>
                  </w:rPr>
                  <w:t>Choose an item.</w:t>
                </w:r>
              </w:p>
            </w:tc>
          </w:sdtContent>
        </w:sdt>
        <w:sdt>
          <w:sdtPr>
            <w:rPr>
              <w:lang w:val="fr-FR"/>
              <w14:ligatures w14:val="none"/>
            </w:rPr>
            <w:alias w:val="régime scolaire"/>
            <w:tag w:val="régime scolaire"/>
            <w:id w:val="-1425102286"/>
            <w:placeholder>
              <w:docPart w:val="0CCCEBDBCE10436DB582CBE001CA0067"/>
            </w:placeholder>
            <w:temporary/>
            <w:showingPlcHdr/>
            <w:comboBox>
              <w:listItem w:value="Choose an item."/>
              <w:listItem w:displayText="Précoce " w:value="Précoce "/>
              <w:listItem w:displayText="C1.1" w:value="C1.1"/>
              <w:listItem w:displayText="C1.2" w:value="C1.2"/>
              <w:listItem w:displayText="C1.3" w:value="C1.3"/>
              <w:listItem w:displayText="C2.1" w:value="C2.1"/>
              <w:listItem w:displayText="C2.2" w:value="C2.2"/>
              <w:listItem w:displayText="C2.3" w:value="C2.3"/>
              <w:listItem w:displayText="C3.1" w:value="C3.1"/>
              <w:listItem w:displayText="C3.2" w:value="C3.2"/>
              <w:listItem w:displayText="C3.3" w:value="C3.3"/>
              <w:listItem w:displayText="C4.1" w:value="C4.1"/>
              <w:listItem w:displayText="C4.2" w:value="C4.2"/>
              <w:listItem w:displayText="C4.3" w:value="C4.3"/>
              <w:listItem w:displayText="Stage1" w:value="Stage1"/>
              <w:listItem w:displayText="Stage2" w:value="Stage2"/>
              <w:listItem w:displayText="Stage3" w:value="Stage3"/>
              <w:listItem w:displayText="Stage4" w:value="Stage4"/>
              <w:listItem w:displayText="Stage5" w:value="Stage5"/>
              <w:listItem w:displayText="stage6" w:value="stage6"/>
              <w:listItem w:displayText="M1" w:value="M1"/>
              <w:listItem w:displayText="M2" w:value="M2"/>
              <w:listItem w:displayText="P1" w:value="P1"/>
              <w:listItem w:displayText="P2" w:value="P2"/>
              <w:listItem w:displayText="P3" w:value="P3"/>
              <w:listItem w:displayText="P4" w:value="P4"/>
              <w:listItem w:displayText="P5" w:value="P5"/>
              <w:listItem w:displayText="7G" w:value="7G"/>
              <w:listItem w:displayText="7P" w:value="7P"/>
              <w:listItem w:displayText="7C" w:value="7C"/>
              <w:listItem w:displayText="7I" w:value="7I"/>
              <w:listItem w:displayText="7IEC" w:value="7IEC"/>
              <w:listItem w:displayText="S1" w:value="S1"/>
              <w:listItem w:displayText="6G" w:value="6G"/>
              <w:listItem w:displayText="6P" w:value="6P"/>
              <w:listItem w:displayText="6C" w:value="6C"/>
              <w:listItem w:displayText="6I" w:value="6I"/>
              <w:listItem w:displayText="6IEC" w:value="6IEC"/>
              <w:listItem w:displayText="S2" w:value="S2"/>
              <w:listItem w:displayText="5G" w:value="5G"/>
              <w:listItem w:displayText="5AD" w:value="5AD"/>
              <w:listItem w:displayText="CIP" w:value="CIP"/>
              <w:listItem w:displayText="5P" w:value="5P"/>
              <w:listItem w:displayText="5C" w:value="5C"/>
              <w:listItem w:displayText="5I" w:value="5I"/>
              <w:listItem w:displayText="5IEC" w:value="5IEC"/>
              <w:listItem w:displayText="S3" w:value="S3"/>
              <w:listItem w:displayText="4T" w:value="4T"/>
              <w:listItem w:displayText="4G" w:value="4G"/>
              <w:listItem w:displayText="1ère année DAP" w:value="1ère année DAP"/>
              <w:listItem w:displayText="1ère année CCP" w:value="1ère année CCP"/>
              <w:listItem w:displayText="4C" w:value="4C"/>
              <w:listItem w:displayText="4I" w:value="4I"/>
              <w:listItem w:displayText="4IEC" w:value="4IEC"/>
              <w:listItem w:displayText="S4" w:value="S4"/>
              <w:listItem w:displayText="2e année DAP" w:value="2e année DAP"/>
              <w:listItem w:displayText="2e année CCP" w:value="2e année CCP"/>
              <w:listItem w:displayText="3T" w:value="3T"/>
              <w:listItem w:displayText="3G" w:value="3G"/>
              <w:listItem w:displayText="3C" w:value="3C"/>
              <w:listItem w:displayText="3e année DAP" w:value="3e année DAP"/>
              <w:listItem w:displayText="3e année CCP" w:value="3e année CCP"/>
              <w:listItem w:displayText="3IEC" w:value="3IEC"/>
              <w:listItem w:displayText="3I" w:value="3I"/>
              <w:listItem w:displayText="S5" w:value="S5"/>
              <w:listItem w:displayText="2T" w:value="2T"/>
              <w:listItem w:displayText="2G" w:value="2G"/>
              <w:listItem w:displayText="2C" w:value="2C"/>
              <w:listItem w:displayText="2BI" w:value="2BI"/>
              <w:listItem w:displayText="2IEC" w:value="2IEC"/>
              <w:listItem w:displayText="S6" w:value="S6"/>
              <w:listItem w:displayText="1T" w:value="1T"/>
              <w:listItem w:displayText="1G" w:value="1G"/>
              <w:listItem w:displayText="1C" w:value="1C"/>
              <w:listItem w:displayText="1BI" w:value="1BI"/>
              <w:listItem w:displayText="1IEC" w:value="1IEC"/>
              <w:listItem w:displayText="S7" w:value="S7"/>
            </w:comboBox>
          </w:sdtPr>
          <w:sdtEndPr/>
          <w:sdtContent>
            <w:tc>
              <w:tcPr>
                <w:tcW w:w="788" w:type="dxa"/>
                <w:gridSpan w:val="2"/>
              </w:tcPr>
              <w:p w14:paraId="095DBEB7" w14:textId="54FF144A" w:rsidR="007D0B69" w:rsidRPr="007D0B69" w:rsidRDefault="007D0B69" w:rsidP="007D0B69">
                <w:pPr>
                  <w:widowControl w:val="0"/>
                  <w:spacing w:after="160" w:line="256" w:lineRule="auto"/>
                  <w:rPr>
                    <w:lang w:val="fr-FR"/>
                    <w14:ligatures w14:val="none"/>
                  </w:rPr>
                </w:pPr>
                <w:r w:rsidRPr="007D0B69">
                  <w:rPr>
                    <w:rStyle w:val="PlaceholderText"/>
                    <w:rFonts w:eastAsiaTheme="minorHAnsi"/>
                  </w:rPr>
                  <w:t>Choose an item.</w:t>
                </w:r>
              </w:p>
            </w:tc>
          </w:sdtContent>
        </w:sdt>
        <w:sdt>
          <w:sdtPr>
            <w:rPr>
              <w:lang w:val="fr-FR"/>
              <w14:ligatures w14:val="none"/>
            </w:rPr>
            <w:alias w:val="régime scolaire"/>
            <w:tag w:val="régime scolaire"/>
            <w:id w:val="-47297151"/>
            <w:placeholder>
              <w:docPart w:val="104CEB50EBB44273A2F382B8A35F64C2"/>
            </w:placeholder>
            <w:temporary/>
            <w:showingPlcHdr/>
            <w:comboBox>
              <w:listItem w:value="Choose an item."/>
              <w:listItem w:displayText="Précoce " w:value="Précoce "/>
              <w:listItem w:displayText="C1.1" w:value="C1.1"/>
              <w:listItem w:displayText="C1.2" w:value="C1.2"/>
              <w:listItem w:displayText="C1.3" w:value="C1.3"/>
              <w:listItem w:displayText="C2.1" w:value="C2.1"/>
              <w:listItem w:displayText="C2.2" w:value="C2.2"/>
              <w:listItem w:displayText="C2.3" w:value="C2.3"/>
              <w:listItem w:displayText="C3.1" w:value="C3.1"/>
              <w:listItem w:displayText="C3.2" w:value="C3.2"/>
              <w:listItem w:displayText="C3.3" w:value="C3.3"/>
              <w:listItem w:displayText="C4.1" w:value="C4.1"/>
              <w:listItem w:displayText="C4.2" w:value="C4.2"/>
              <w:listItem w:displayText="C4.3" w:value="C4.3"/>
              <w:listItem w:displayText="Stage1" w:value="Stage1"/>
              <w:listItem w:displayText="Stage2" w:value="Stage2"/>
              <w:listItem w:displayText="Stage3" w:value="Stage3"/>
              <w:listItem w:displayText="Stage4" w:value="Stage4"/>
              <w:listItem w:displayText="Stage5" w:value="Stage5"/>
              <w:listItem w:displayText="stage6" w:value="stage6"/>
              <w:listItem w:displayText="M1" w:value="M1"/>
              <w:listItem w:displayText="M2" w:value="M2"/>
              <w:listItem w:displayText="P1" w:value="P1"/>
              <w:listItem w:displayText="P2" w:value="P2"/>
              <w:listItem w:displayText="P3" w:value="P3"/>
              <w:listItem w:displayText="P4" w:value="P4"/>
              <w:listItem w:displayText="P5" w:value="P5"/>
              <w:listItem w:displayText="7G" w:value="7G"/>
              <w:listItem w:displayText="7P" w:value="7P"/>
              <w:listItem w:displayText="7C" w:value="7C"/>
              <w:listItem w:displayText="7I" w:value="7I"/>
              <w:listItem w:displayText="7IEC" w:value="7IEC"/>
              <w:listItem w:displayText="S1" w:value="S1"/>
              <w:listItem w:displayText="6G" w:value="6G"/>
              <w:listItem w:displayText="6P" w:value="6P"/>
              <w:listItem w:displayText="6C" w:value="6C"/>
              <w:listItem w:displayText="6I" w:value="6I"/>
              <w:listItem w:displayText="6IEC" w:value="6IEC"/>
              <w:listItem w:displayText="S2" w:value="S2"/>
              <w:listItem w:displayText="5G" w:value="5G"/>
              <w:listItem w:displayText="5AD" w:value="5AD"/>
              <w:listItem w:displayText="CIP" w:value="CIP"/>
              <w:listItem w:displayText="5P" w:value="5P"/>
              <w:listItem w:displayText="5C" w:value="5C"/>
              <w:listItem w:displayText="5I" w:value="5I"/>
              <w:listItem w:displayText="5IEC" w:value="5IEC"/>
              <w:listItem w:displayText="S3" w:value="S3"/>
              <w:listItem w:displayText="4T" w:value="4T"/>
              <w:listItem w:displayText="4G" w:value="4G"/>
              <w:listItem w:displayText="1ère année DAP" w:value="1ère année DAP"/>
              <w:listItem w:displayText="1ère année CCP" w:value="1ère année CCP"/>
              <w:listItem w:displayText="4C" w:value="4C"/>
              <w:listItem w:displayText="4I" w:value="4I"/>
              <w:listItem w:displayText="4IEC" w:value="4IEC"/>
              <w:listItem w:displayText="S4" w:value="S4"/>
              <w:listItem w:displayText="2e année DAP" w:value="2e année DAP"/>
              <w:listItem w:displayText="2e année CCP" w:value="2e année CCP"/>
              <w:listItem w:displayText="3T" w:value="3T"/>
              <w:listItem w:displayText="3G" w:value="3G"/>
              <w:listItem w:displayText="3C" w:value="3C"/>
              <w:listItem w:displayText="3e année DAP" w:value="3e année DAP"/>
              <w:listItem w:displayText="3e année CCP" w:value="3e année CCP"/>
              <w:listItem w:displayText="3IEC" w:value="3IEC"/>
              <w:listItem w:displayText="3I" w:value="3I"/>
              <w:listItem w:displayText="S5" w:value="S5"/>
              <w:listItem w:displayText="2T" w:value="2T"/>
              <w:listItem w:displayText="2G" w:value="2G"/>
              <w:listItem w:displayText="2C" w:value="2C"/>
              <w:listItem w:displayText="2BI" w:value="2BI"/>
              <w:listItem w:displayText="2IEC" w:value="2IEC"/>
              <w:listItem w:displayText="S6" w:value="S6"/>
              <w:listItem w:displayText="1T" w:value="1T"/>
              <w:listItem w:displayText="1G" w:value="1G"/>
              <w:listItem w:displayText="1C" w:value="1C"/>
              <w:listItem w:displayText="1BI" w:value="1BI"/>
              <w:listItem w:displayText="1IEC" w:value="1IEC"/>
              <w:listItem w:displayText="S7" w:value="S7"/>
            </w:comboBox>
          </w:sdtPr>
          <w:sdtEndPr/>
          <w:sdtContent>
            <w:tc>
              <w:tcPr>
                <w:tcW w:w="775" w:type="dxa"/>
              </w:tcPr>
              <w:p w14:paraId="6C6A2BA6" w14:textId="771897F2" w:rsidR="007D0B69" w:rsidRPr="007D0B69" w:rsidRDefault="007D0B69" w:rsidP="007D0B69">
                <w:pPr>
                  <w:widowControl w:val="0"/>
                  <w:spacing w:after="160" w:line="256" w:lineRule="auto"/>
                  <w:rPr>
                    <w:lang w:val="fr-FR"/>
                    <w14:ligatures w14:val="none"/>
                  </w:rPr>
                </w:pPr>
                <w:r w:rsidRPr="007D0B69">
                  <w:rPr>
                    <w:rStyle w:val="PlaceholderText"/>
                    <w:rFonts w:eastAsiaTheme="minorHAnsi"/>
                  </w:rPr>
                  <w:t>Choose an item.</w:t>
                </w:r>
              </w:p>
            </w:tc>
          </w:sdtContent>
        </w:sdt>
        <w:sdt>
          <w:sdtPr>
            <w:rPr>
              <w:lang w:val="fr-FR"/>
              <w14:ligatures w14:val="none"/>
            </w:rPr>
            <w:alias w:val="régime scolaire"/>
            <w:tag w:val="régime scolaire"/>
            <w:id w:val="1890918710"/>
            <w:placeholder>
              <w:docPart w:val="2F546C9319574D259AB2DDB2617DEEB4"/>
            </w:placeholder>
            <w:temporary/>
            <w:showingPlcHdr/>
            <w:comboBox>
              <w:listItem w:value="Choose an item."/>
              <w:listItem w:displayText="Précoce " w:value="Précoce "/>
              <w:listItem w:displayText="C1.1" w:value="C1.1"/>
              <w:listItem w:displayText="C1.2" w:value="C1.2"/>
              <w:listItem w:displayText="C1.3" w:value="C1.3"/>
              <w:listItem w:displayText="C2.1" w:value="C2.1"/>
              <w:listItem w:displayText="C2.2" w:value="C2.2"/>
              <w:listItem w:displayText="C2.3" w:value="C2.3"/>
              <w:listItem w:displayText="C3.1" w:value="C3.1"/>
              <w:listItem w:displayText="C3.2" w:value="C3.2"/>
              <w:listItem w:displayText="C3.3" w:value="C3.3"/>
              <w:listItem w:displayText="C4.1" w:value="C4.1"/>
              <w:listItem w:displayText="C4.2" w:value="C4.2"/>
              <w:listItem w:displayText="C4.3" w:value="C4.3"/>
              <w:listItem w:displayText="Stage1" w:value="Stage1"/>
              <w:listItem w:displayText="Stage2" w:value="Stage2"/>
              <w:listItem w:displayText="Stage3" w:value="Stage3"/>
              <w:listItem w:displayText="Stage4" w:value="Stage4"/>
              <w:listItem w:displayText="Stage5" w:value="Stage5"/>
              <w:listItem w:displayText="stage6" w:value="stage6"/>
              <w:listItem w:displayText="M1" w:value="M1"/>
              <w:listItem w:displayText="M2" w:value="M2"/>
              <w:listItem w:displayText="P1" w:value="P1"/>
              <w:listItem w:displayText="P2" w:value="P2"/>
              <w:listItem w:displayText="P3" w:value="P3"/>
              <w:listItem w:displayText="P4" w:value="P4"/>
              <w:listItem w:displayText="P5" w:value="P5"/>
              <w:listItem w:displayText="7G" w:value="7G"/>
              <w:listItem w:displayText="7P" w:value="7P"/>
              <w:listItem w:displayText="7C" w:value="7C"/>
              <w:listItem w:displayText="7I" w:value="7I"/>
              <w:listItem w:displayText="7IEC" w:value="7IEC"/>
              <w:listItem w:displayText="S1" w:value="S1"/>
              <w:listItem w:displayText="6G" w:value="6G"/>
              <w:listItem w:displayText="6P" w:value="6P"/>
              <w:listItem w:displayText="6C" w:value="6C"/>
              <w:listItem w:displayText="6I" w:value="6I"/>
              <w:listItem w:displayText="6IEC" w:value="6IEC"/>
              <w:listItem w:displayText="S2" w:value="S2"/>
              <w:listItem w:displayText="5G" w:value="5G"/>
              <w:listItem w:displayText="5AD" w:value="5AD"/>
              <w:listItem w:displayText="CIP" w:value="CIP"/>
              <w:listItem w:displayText="5P" w:value="5P"/>
              <w:listItem w:displayText="5C" w:value="5C"/>
              <w:listItem w:displayText="5I" w:value="5I"/>
              <w:listItem w:displayText="5IEC" w:value="5IEC"/>
              <w:listItem w:displayText="S3" w:value="S3"/>
              <w:listItem w:displayText="4T" w:value="4T"/>
              <w:listItem w:displayText="4G" w:value="4G"/>
              <w:listItem w:displayText="1ère année DAP" w:value="1ère année DAP"/>
              <w:listItem w:displayText="1ère année CCP" w:value="1ère année CCP"/>
              <w:listItem w:displayText="4C" w:value="4C"/>
              <w:listItem w:displayText="4I" w:value="4I"/>
              <w:listItem w:displayText="4IEC" w:value="4IEC"/>
              <w:listItem w:displayText="S4" w:value="S4"/>
              <w:listItem w:displayText="2e année DAP" w:value="2e année DAP"/>
              <w:listItem w:displayText="2e année CCP" w:value="2e année CCP"/>
              <w:listItem w:displayText="3T" w:value="3T"/>
              <w:listItem w:displayText="3G" w:value="3G"/>
              <w:listItem w:displayText="3C" w:value="3C"/>
              <w:listItem w:displayText="3e année DAP" w:value="3e année DAP"/>
              <w:listItem w:displayText="3e année CCP" w:value="3e année CCP"/>
              <w:listItem w:displayText="3IEC" w:value="3IEC"/>
              <w:listItem w:displayText="3I" w:value="3I"/>
              <w:listItem w:displayText="S5" w:value="S5"/>
              <w:listItem w:displayText="2T" w:value="2T"/>
              <w:listItem w:displayText="2G" w:value="2G"/>
              <w:listItem w:displayText="2C" w:value="2C"/>
              <w:listItem w:displayText="2BI" w:value="2BI"/>
              <w:listItem w:displayText="2IEC" w:value="2IEC"/>
              <w:listItem w:displayText="S6" w:value="S6"/>
              <w:listItem w:displayText="1T" w:value="1T"/>
              <w:listItem w:displayText="1G" w:value="1G"/>
              <w:listItem w:displayText="1C" w:value="1C"/>
              <w:listItem w:displayText="1BI" w:value="1BI"/>
              <w:listItem w:displayText="1IEC" w:value="1IEC"/>
              <w:listItem w:displayText="S7" w:value="S7"/>
            </w:comboBox>
          </w:sdtPr>
          <w:sdtEndPr/>
          <w:sdtContent>
            <w:tc>
              <w:tcPr>
                <w:tcW w:w="776" w:type="dxa"/>
              </w:tcPr>
              <w:p w14:paraId="40196FD9" w14:textId="2F9DF42D" w:rsidR="007D0B69" w:rsidRPr="007D0B69" w:rsidRDefault="007D0B69" w:rsidP="007D0B69">
                <w:pPr>
                  <w:widowControl w:val="0"/>
                  <w:spacing w:after="160" w:line="256" w:lineRule="auto"/>
                  <w:rPr>
                    <w:lang w:val="fr-FR"/>
                    <w14:ligatures w14:val="none"/>
                  </w:rPr>
                </w:pPr>
                <w:r w:rsidRPr="007D0B69">
                  <w:rPr>
                    <w:rStyle w:val="PlaceholderText"/>
                    <w:rFonts w:eastAsiaTheme="minorHAnsi"/>
                  </w:rPr>
                  <w:t>Choose an item.</w:t>
                </w:r>
              </w:p>
            </w:tc>
          </w:sdtContent>
        </w:sdt>
        <w:sdt>
          <w:sdtPr>
            <w:rPr>
              <w:lang w:val="fr-FR"/>
              <w14:ligatures w14:val="none"/>
            </w:rPr>
            <w:alias w:val="régime scolaire"/>
            <w:tag w:val="régime scolaire"/>
            <w:id w:val="307207031"/>
            <w:placeholder>
              <w:docPart w:val="0B5A31DF220041C5980CA13F467C7547"/>
            </w:placeholder>
            <w:temporary/>
            <w:showingPlcHdr/>
            <w:comboBox>
              <w:listItem w:value="Choose an item."/>
              <w:listItem w:displayText="Précoce " w:value="Précoce "/>
              <w:listItem w:displayText="C1.1" w:value="C1.1"/>
              <w:listItem w:displayText="C1.2" w:value="C1.2"/>
              <w:listItem w:displayText="C1.3" w:value="C1.3"/>
              <w:listItem w:displayText="C2.1" w:value="C2.1"/>
              <w:listItem w:displayText="C2.2" w:value="C2.2"/>
              <w:listItem w:displayText="C2.3" w:value="C2.3"/>
              <w:listItem w:displayText="C3.1" w:value="C3.1"/>
              <w:listItem w:displayText="C3.2" w:value="C3.2"/>
              <w:listItem w:displayText="C3.3" w:value="C3.3"/>
              <w:listItem w:displayText="C4.1" w:value="C4.1"/>
              <w:listItem w:displayText="C4.2" w:value="C4.2"/>
              <w:listItem w:displayText="C4.3" w:value="C4.3"/>
              <w:listItem w:displayText="Stage1" w:value="Stage1"/>
              <w:listItem w:displayText="Stage2" w:value="Stage2"/>
              <w:listItem w:displayText="Stage3" w:value="Stage3"/>
              <w:listItem w:displayText="Stage4" w:value="Stage4"/>
              <w:listItem w:displayText="Stage5" w:value="Stage5"/>
              <w:listItem w:displayText="stage6" w:value="stage6"/>
              <w:listItem w:displayText="M1" w:value="M1"/>
              <w:listItem w:displayText="M2" w:value="M2"/>
              <w:listItem w:displayText="P1" w:value="P1"/>
              <w:listItem w:displayText="P2" w:value="P2"/>
              <w:listItem w:displayText="P3" w:value="P3"/>
              <w:listItem w:displayText="P4" w:value="P4"/>
              <w:listItem w:displayText="P5" w:value="P5"/>
              <w:listItem w:displayText="7G" w:value="7G"/>
              <w:listItem w:displayText="7P" w:value="7P"/>
              <w:listItem w:displayText="7C" w:value="7C"/>
              <w:listItem w:displayText="7I" w:value="7I"/>
              <w:listItem w:displayText="7IEC" w:value="7IEC"/>
              <w:listItem w:displayText="S1" w:value="S1"/>
              <w:listItem w:displayText="6G" w:value="6G"/>
              <w:listItem w:displayText="6P" w:value="6P"/>
              <w:listItem w:displayText="6C" w:value="6C"/>
              <w:listItem w:displayText="6I" w:value="6I"/>
              <w:listItem w:displayText="6IEC" w:value="6IEC"/>
              <w:listItem w:displayText="S2" w:value="S2"/>
              <w:listItem w:displayText="5G" w:value="5G"/>
              <w:listItem w:displayText="5AD" w:value="5AD"/>
              <w:listItem w:displayText="CIP" w:value="CIP"/>
              <w:listItem w:displayText="5P" w:value="5P"/>
              <w:listItem w:displayText="5C" w:value="5C"/>
              <w:listItem w:displayText="5I" w:value="5I"/>
              <w:listItem w:displayText="5IEC" w:value="5IEC"/>
              <w:listItem w:displayText="S3" w:value="S3"/>
              <w:listItem w:displayText="4T" w:value="4T"/>
              <w:listItem w:displayText="4G" w:value="4G"/>
              <w:listItem w:displayText="1ère année DAP" w:value="1ère année DAP"/>
              <w:listItem w:displayText="1ère année CCP" w:value="1ère année CCP"/>
              <w:listItem w:displayText="4C" w:value="4C"/>
              <w:listItem w:displayText="4I" w:value="4I"/>
              <w:listItem w:displayText="4IEC" w:value="4IEC"/>
              <w:listItem w:displayText="S4" w:value="S4"/>
              <w:listItem w:displayText="2e année DAP" w:value="2e année DAP"/>
              <w:listItem w:displayText="2e année CCP" w:value="2e année CCP"/>
              <w:listItem w:displayText="3T" w:value="3T"/>
              <w:listItem w:displayText="3G" w:value="3G"/>
              <w:listItem w:displayText="3C" w:value="3C"/>
              <w:listItem w:displayText="3e année DAP" w:value="3e année DAP"/>
              <w:listItem w:displayText="3e année CCP" w:value="3e année CCP"/>
              <w:listItem w:displayText="3IEC" w:value="3IEC"/>
              <w:listItem w:displayText="3I" w:value="3I"/>
              <w:listItem w:displayText="S5" w:value="S5"/>
              <w:listItem w:displayText="2T" w:value="2T"/>
              <w:listItem w:displayText="2G" w:value="2G"/>
              <w:listItem w:displayText="2C" w:value="2C"/>
              <w:listItem w:displayText="2BI" w:value="2BI"/>
              <w:listItem w:displayText="2IEC" w:value="2IEC"/>
              <w:listItem w:displayText="S6" w:value="S6"/>
              <w:listItem w:displayText="1T" w:value="1T"/>
              <w:listItem w:displayText="1G" w:value="1G"/>
              <w:listItem w:displayText="1C" w:value="1C"/>
              <w:listItem w:displayText="1BI" w:value="1BI"/>
              <w:listItem w:displayText="1IEC" w:value="1IEC"/>
              <w:listItem w:displayText="S7" w:value="S7"/>
            </w:comboBox>
          </w:sdtPr>
          <w:sdtEndPr/>
          <w:sdtContent>
            <w:tc>
              <w:tcPr>
                <w:tcW w:w="776" w:type="dxa"/>
              </w:tcPr>
              <w:p w14:paraId="2AE4AB14" w14:textId="42781C3A" w:rsidR="007D0B69" w:rsidRPr="007D0B69" w:rsidRDefault="007D0B69" w:rsidP="007D0B69">
                <w:pPr>
                  <w:widowControl w:val="0"/>
                  <w:spacing w:after="160" w:line="256" w:lineRule="auto"/>
                  <w:rPr>
                    <w:lang w:val="fr-FR"/>
                    <w14:ligatures w14:val="none"/>
                  </w:rPr>
                </w:pPr>
                <w:r w:rsidRPr="007D0B69">
                  <w:rPr>
                    <w:rStyle w:val="PlaceholderText"/>
                    <w:rFonts w:eastAsiaTheme="minorHAnsi"/>
                  </w:rPr>
                  <w:t>Choose an item.</w:t>
                </w:r>
              </w:p>
            </w:tc>
          </w:sdtContent>
        </w:sdt>
        <w:sdt>
          <w:sdtPr>
            <w:rPr>
              <w:lang w:val="fr-FR"/>
              <w14:ligatures w14:val="none"/>
            </w:rPr>
            <w:alias w:val="régime scolaire"/>
            <w:tag w:val="régime scolaire"/>
            <w:id w:val="1352537448"/>
            <w:placeholder>
              <w:docPart w:val="C93143B5948C45178DD487C4D9746826"/>
            </w:placeholder>
            <w:temporary/>
            <w:showingPlcHdr/>
            <w:comboBox>
              <w:listItem w:value="Choose an item."/>
              <w:listItem w:displayText="Précoce " w:value="Précoce "/>
              <w:listItem w:displayText="C1.1" w:value="C1.1"/>
              <w:listItem w:displayText="C1.2" w:value="C1.2"/>
              <w:listItem w:displayText="C1.3" w:value="C1.3"/>
              <w:listItem w:displayText="C2.1" w:value="C2.1"/>
              <w:listItem w:displayText="C2.2" w:value="C2.2"/>
              <w:listItem w:displayText="C2.3" w:value="C2.3"/>
              <w:listItem w:displayText="C3.1" w:value="C3.1"/>
              <w:listItem w:displayText="C3.2" w:value="C3.2"/>
              <w:listItem w:displayText="C3.3" w:value="C3.3"/>
              <w:listItem w:displayText="C4.1" w:value="C4.1"/>
              <w:listItem w:displayText="C4.2" w:value="C4.2"/>
              <w:listItem w:displayText="C4.3" w:value="C4.3"/>
              <w:listItem w:displayText="Stage1" w:value="Stage1"/>
              <w:listItem w:displayText="Stage2" w:value="Stage2"/>
              <w:listItem w:displayText="Stage3" w:value="Stage3"/>
              <w:listItem w:displayText="Stage4" w:value="Stage4"/>
              <w:listItem w:displayText="Stage5" w:value="Stage5"/>
              <w:listItem w:displayText="stage6" w:value="stage6"/>
              <w:listItem w:displayText="M1" w:value="M1"/>
              <w:listItem w:displayText="M2" w:value="M2"/>
              <w:listItem w:displayText="P1" w:value="P1"/>
              <w:listItem w:displayText="P2" w:value="P2"/>
              <w:listItem w:displayText="P3" w:value="P3"/>
              <w:listItem w:displayText="P4" w:value="P4"/>
              <w:listItem w:displayText="P5" w:value="P5"/>
              <w:listItem w:displayText="7G" w:value="7G"/>
              <w:listItem w:displayText="7P" w:value="7P"/>
              <w:listItem w:displayText="7C" w:value="7C"/>
              <w:listItem w:displayText="7I" w:value="7I"/>
              <w:listItem w:displayText="7IEC" w:value="7IEC"/>
              <w:listItem w:displayText="S1" w:value="S1"/>
              <w:listItem w:displayText="6G" w:value="6G"/>
              <w:listItem w:displayText="6P" w:value="6P"/>
              <w:listItem w:displayText="6C" w:value="6C"/>
              <w:listItem w:displayText="6I" w:value="6I"/>
              <w:listItem w:displayText="6IEC" w:value="6IEC"/>
              <w:listItem w:displayText="S2" w:value="S2"/>
              <w:listItem w:displayText="5G" w:value="5G"/>
              <w:listItem w:displayText="5AD" w:value="5AD"/>
              <w:listItem w:displayText="CIP" w:value="CIP"/>
              <w:listItem w:displayText="5P" w:value="5P"/>
              <w:listItem w:displayText="5C" w:value="5C"/>
              <w:listItem w:displayText="5I" w:value="5I"/>
              <w:listItem w:displayText="5IEC" w:value="5IEC"/>
              <w:listItem w:displayText="S3" w:value="S3"/>
              <w:listItem w:displayText="4T" w:value="4T"/>
              <w:listItem w:displayText="4G" w:value="4G"/>
              <w:listItem w:displayText="1ère année DAP" w:value="1ère année DAP"/>
              <w:listItem w:displayText="1ère année CCP" w:value="1ère année CCP"/>
              <w:listItem w:displayText="4C" w:value="4C"/>
              <w:listItem w:displayText="4I" w:value="4I"/>
              <w:listItem w:displayText="4IEC" w:value="4IEC"/>
              <w:listItem w:displayText="S4" w:value="S4"/>
              <w:listItem w:displayText="2e année DAP" w:value="2e année DAP"/>
              <w:listItem w:displayText="2e année CCP" w:value="2e année CCP"/>
              <w:listItem w:displayText="3T" w:value="3T"/>
              <w:listItem w:displayText="3G" w:value="3G"/>
              <w:listItem w:displayText="3C" w:value="3C"/>
              <w:listItem w:displayText="3e année DAP" w:value="3e année DAP"/>
              <w:listItem w:displayText="3e année CCP" w:value="3e année CCP"/>
              <w:listItem w:displayText="3IEC" w:value="3IEC"/>
              <w:listItem w:displayText="3I" w:value="3I"/>
              <w:listItem w:displayText="S5" w:value="S5"/>
              <w:listItem w:displayText="2T" w:value="2T"/>
              <w:listItem w:displayText="2G" w:value="2G"/>
              <w:listItem w:displayText="2C" w:value="2C"/>
              <w:listItem w:displayText="2BI" w:value="2BI"/>
              <w:listItem w:displayText="2IEC" w:value="2IEC"/>
              <w:listItem w:displayText="S6" w:value="S6"/>
              <w:listItem w:displayText="1T" w:value="1T"/>
              <w:listItem w:displayText="1G" w:value="1G"/>
              <w:listItem w:displayText="1C" w:value="1C"/>
              <w:listItem w:displayText="1BI" w:value="1BI"/>
              <w:listItem w:displayText="1IEC" w:value="1IEC"/>
              <w:listItem w:displayText="S7" w:value="S7"/>
            </w:comboBox>
          </w:sdtPr>
          <w:sdtEndPr/>
          <w:sdtContent>
            <w:tc>
              <w:tcPr>
                <w:tcW w:w="776" w:type="dxa"/>
              </w:tcPr>
              <w:p w14:paraId="04D1AB37" w14:textId="3DFFF404" w:rsidR="007D0B69" w:rsidRPr="007D0B69" w:rsidRDefault="007D0B69" w:rsidP="007D0B69">
                <w:pPr>
                  <w:widowControl w:val="0"/>
                  <w:spacing w:after="160" w:line="256" w:lineRule="auto"/>
                  <w:rPr>
                    <w:lang w:val="fr-FR"/>
                    <w14:ligatures w14:val="none"/>
                  </w:rPr>
                </w:pPr>
                <w:r w:rsidRPr="007D0B69">
                  <w:rPr>
                    <w:rStyle w:val="PlaceholderText"/>
                    <w:rFonts w:eastAsiaTheme="minorHAnsi"/>
                  </w:rPr>
                  <w:t>Choose an item.</w:t>
                </w:r>
              </w:p>
            </w:tc>
          </w:sdtContent>
        </w:sdt>
        <w:sdt>
          <w:sdtPr>
            <w:rPr>
              <w:lang w:val="fr-FR"/>
              <w14:ligatures w14:val="none"/>
            </w:rPr>
            <w:alias w:val="régime scolaire"/>
            <w:tag w:val="régime scolaire"/>
            <w:id w:val="-1885554864"/>
            <w:placeholder>
              <w:docPart w:val="14CEB80A4E794E2C99C90D2BE3A7CB4D"/>
            </w:placeholder>
            <w:temporary/>
            <w:showingPlcHdr/>
            <w:comboBox>
              <w:listItem w:value="Choose an item."/>
              <w:listItem w:displayText="Précoce " w:value="Précoce "/>
              <w:listItem w:displayText="C1.1" w:value="C1.1"/>
              <w:listItem w:displayText="C1.2" w:value="C1.2"/>
              <w:listItem w:displayText="C1.3" w:value="C1.3"/>
              <w:listItem w:displayText="C2.1" w:value="C2.1"/>
              <w:listItem w:displayText="C2.2" w:value="C2.2"/>
              <w:listItem w:displayText="C2.3" w:value="C2.3"/>
              <w:listItem w:displayText="C3.1" w:value="C3.1"/>
              <w:listItem w:displayText="C3.2" w:value="C3.2"/>
              <w:listItem w:displayText="C3.3" w:value="C3.3"/>
              <w:listItem w:displayText="C4.1" w:value="C4.1"/>
              <w:listItem w:displayText="C4.2" w:value="C4.2"/>
              <w:listItem w:displayText="C4.3" w:value="C4.3"/>
              <w:listItem w:displayText="Stage1" w:value="Stage1"/>
              <w:listItem w:displayText="Stage2" w:value="Stage2"/>
              <w:listItem w:displayText="Stage3" w:value="Stage3"/>
              <w:listItem w:displayText="Stage4" w:value="Stage4"/>
              <w:listItem w:displayText="Stage5" w:value="Stage5"/>
              <w:listItem w:displayText="stage6" w:value="stage6"/>
              <w:listItem w:displayText="M1" w:value="M1"/>
              <w:listItem w:displayText="M2" w:value="M2"/>
              <w:listItem w:displayText="P1" w:value="P1"/>
              <w:listItem w:displayText="P2" w:value="P2"/>
              <w:listItem w:displayText="P3" w:value="P3"/>
              <w:listItem w:displayText="P4" w:value="P4"/>
              <w:listItem w:displayText="P5" w:value="P5"/>
              <w:listItem w:displayText="7G" w:value="7G"/>
              <w:listItem w:displayText="7P" w:value="7P"/>
              <w:listItem w:displayText="7C" w:value="7C"/>
              <w:listItem w:displayText="7I" w:value="7I"/>
              <w:listItem w:displayText="7IEC" w:value="7IEC"/>
              <w:listItem w:displayText="S1" w:value="S1"/>
              <w:listItem w:displayText="6G" w:value="6G"/>
              <w:listItem w:displayText="6P" w:value="6P"/>
              <w:listItem w:displayText="6C" w:value="6C"/>
              <w:listItem w:displayText="6I" w:value="6I"/>
              <w:listItem w:displayText="6IEC" w:value="6IEC"/>
              <w:listItem w:displayText="S2" w:value="S2"/>
              <w:listItem w:displayText="5G" w:value="5G"/>
              <w:listItem w:displayText="5AD" w:value="5AD"/>
              <w:listItem w:displayText="CIP" w:value="CIP"/>
              <w:listItem w:displayText="5P" w:value="5P"/>
              <w:listItem w:displayText="5C" w:value="5C"/>
              <w:listItem w:displayText="5I" w:value="5I"/>
              <w:listItem w:displayText="5IEC" w:value="5IEC"/>
              <w:listItem w:displayText="S3" w:value="S3"/>
              <w:listItem w:displayText="4T" w:value="4T"/>
              <w:listItem w:displayText="4G" w:value="4G"/>
              <w:listItem w:displayText="1ère année DAP" w:value="1ère année DAP"/>
              <w:listItem w:displayText="1ère année CCP" w:value="1ère année CCP"/>
              <w:listItem w:displayText="4C" w:value="4C"/>
              <w:listItem w:displayText="4I" w:value="4I"/>
              <w:listItem w:displayText="4IEC" w:value="4IEC"/>
              <w:listItem w:displayText="S4" w:value="S4"/>
              <w:listItem w:displayText="2e année DAP" w:value="2e année DAP"/>
              <w:listItem w:displayText="2e année CCP" w:value="2e année CCP"/>
              <w:listItem w:displayText="3T" w:value="3T"/>
              <w:listItem w:displayText="3G" w:value="3G"/>
              <w:listItem w:displayText="3C" w:value="3C"/>
              <w:listItem w:displayText="3e année DAP" w:value="3e année DAP"/>
              <w:listItem w:displayText="3e année CCP" w:value="3e année CCP"/>
              <w:listItem w:displayText="3IEC" w:value="3IEC"/>
              <w:listItem w:displayText="3I" w:value="3I"/>
              <w:listItem w:displayText="S5" w:value="S5"/>
              <w:listItem w:displayText="2T" w:value="2T"/>
              <w:listItem w:displayText="2G" w:value="2G"/>
              <w:listItem w:displayText="2C" w:value="2C"/>
              <w:listItem w:displayText="2BI" w:value="2BI"/>
              <w:listItem w:displayText="2IEC" w:value="2IEC"/>
              <w:listItem w:displayText="S6" w:value="S6"/>
              <w:listItem w:displayText="1T" w:value="1T"/>
              <w:listItem w:displayText="1G" w:value="1G"/>
              <w:listItem w:displayText="1C" w:value="1C"/>
              <w:listItem w:displayText="1BI" w:value="1BI"/>
              <w:listItem w:displayText="1IEC" w:value="1IEC"/>
              <w:listItem w:displayText="S7" w:value="S7"/>
            </w:comboBox>
          </w:sdtPr>
          <w:sdtEndPr/>
          <w:sdtContent>
            <w:tc>
              <w:tcPr>
                <w:tcW w:w="776" w:type="dxa"/>
              </w:tcPr>
              <w:p w14:paraId="2183F08A" w14:textId="64FC4922" w:rsidR="007D0B69" w:rsidRPr="007D0B69" w:rsidRDefault="007D0B69" w:rsidP="007D0B69">
                <w:pPr>
                  <w:widowControl w:val="0"/>
                  <w:spacing w:after="160" w:line="256" w:lineRule="auto"/>
                  <w:rPr>
                    <w:lang w:val="fr-FR"/>
                    <w14:ligatures w14:val="none"/>
                  </w:rPr>
                </w:pPr>
                <w:r w:rsidRPr="007D0B69">
                  <w:rPr>
                    <w:rStyle w:val="PlaceholderText"/>
                    <w:rFonts w:eastAsiaTheme="minorHAnsi"/>
                  </w:rPr>
                  <w:t>Choose an item.</w:t>
                </w:r>
              </w:p>
            </w:tc>
          </w:sdtContent>
        </w:sdt>
        <w:sdt>
          <w:sdtPr>
            <w:rPr>
              <w:lang w:val="fr-FR"/>
              <w14:ligatures w14:val="none"/>
            </w:rPr>
            <w:alias w:val="régime scolaire"/>
            <w:tag w:val="régime scolaire"/>
            <w:id w:val="1714997300"/>
            <w:placeholder>
              <w:docPart w:val="F37FA4271A7A46DB9072E9989F669BBB"/>
            </w:placeholder>
            <w:temporary/>
            <w:showingPlcHdr/>
            <w:comboBox>
              <w:listItem w:value="Choose an item."/>
              <w:listItem w:displayText="Précoce " w:value="Précoce "/>
              <w:listItem w:displayText="C1.1" w:value="C1.1"/>
              <w:listItem w:displayText="C1.2" w:value="C1.2"/>
              <w:listItem w:displayText="C1.3" w:value="C1.3"/>
              <w:listItem w:displayText="C2.1" w:value="C2.1"/>
              <w:listItem w:displayText="C2.2" w:value="C2.2"/>
              <w:listItem w:displayText="C2.3" w:value="C2.3"/>
              <w:listItem w:displayText="C3.1" w:value="C3.1"/>
              <w:listItem w:displayText="C3.2" w:value="C3.2"/>
              <w:listItem w:displayText="C3.3" w:value="C3.3"/>
              <w:listItem w:displayText="C4.1" w:value="C4.1"/>
              <w:listItem w:displayText="C4.2" w:value="C4.2"/>
              <w:listItem w:displayText="C4.3" w:value="C4.3"/>
              <w:listItem w:displayText="Stage1" w:value="Stage1"/>
              <w:listItem w:displayText="Stage2" w:value="Stage2"/>
              <w:listItem w:displayText="Stage3" w:value="Stage3"/>
              <w:listItem w:displayText="Stage4" w:value="Stage4"/>
              <w:listItem w:displayText="Stage5" w:value="Stage5"/>
              <w:listItem w:displayText="stage6" w:value="stage6"/>
              <w:listItem w:displayText="M1" w:value="M1"/>
              <w:listItem w:displayText="M2" w:value="M2"/>
              <w:listItem w:displayText="P1" w:value="P1"/>
              <w:listItem w:displayText="P2" w:value="P2"/>
              <w:listItem w:displayText="P3" w:value="P3"/>
              <w:listItem w:displayText="P4" w:value="P4"/>
              <w:listItem w:displayText="P5" w:value="P5"/>
              <w:listItem w:displayText="7G" w:value="7G"/>
              <w:listItem w:displayText="7P" w:value="7P"/>
              <w:listItem w:displayText="7C" w:value="7C"/>
              <w:listItem w:displayText="7I" w:value="7I"/>
              <w:listItem w:displayText="7IEC" w:value="7IEC"/>
              <w:listItem w:displayText="S1" w:value="S1"/>
              <w:listItem w:displayText="6G" w:value="6G"/>
              <w:listItem w:displayText="6P" w:value="6P"/>
              <w:listItem w:displayText="6C" w:value="6C"/>
              <w:listItem w:displayText="6I" w:value="6I"/>
              <w:listItem w:displayText="6IEC" w:value="6IEC"/>
              <w:listItem w:displayText="S2" w:value="S2"/>
              <w:listItem w:displayText="5G" w:value="5G"/>
              <w:listItem w:displayText="5AD" w:value="5AD"/>
              <w:listItem w:displayText="CIP" w:value="CIP"/>
              <w:listItem w:displayText="5P" w:value="5P"/>
              <w:listItem w:displayText="5C" w:value="5C"/>
              <w:listItem w:displayText="5I" w:value="5I"/>
              <w:listItem w:displayText="5IEC" w:value="5IEC"/>
              <w:listItem w:displayText="S3" w:value="S3"/>
              <w:listItem w:displayText="4T" w:value="4T"/>
              <w:listItem w:displayText="4G" w:value="4G"/>
              <w:listItem w:displayText="1ère année DAP" w:value="1ère année DAP"/>
              <w:listItem w:displayText="1ère année CCP" w:value="1ère année CCP"/>
              <w:listItem w:displayText="4C" w:value="4C"/>
              <w:listItem w:displayText="4I" w:value="4I"/>
              <w:listItem w:displayText="4IEC" w:value="4IEC"/>
              <w:listItem w:displayText="S4" w:value="S4"/>
              <w:listItem w:displayText="2e année DAP" w:value="2e année DAP"/>
              <w:listItem w:displayText="2e année CCP" w:value="2e année CCP"/>
              <w:listItem w:displayText="3T" w:value="3T"/>
              <w:listItem w:displayText="3G" w:value="3G"/>
              <w:listItem w:displayText="3C" w:value="3C"/>
              <w:listItem w:displayText="3e année DAP" w:value="3e année DAP"/>
              <w:listItem w:displayText="3e année CCP" w:value="3e année CCP"/>
              <w:listItem w:displayText="3IEC" w:value="3IEC"/>
              <w:listItem w:displayText="3I" w:value="3I"/>
              <w:listItem w:displayText="S5" w:value="S5"/>
              <w:listItem w:displayText="2T" w:value="2T"/>
              <w:listItem w:displayText="2G" w:value="2G"/>
              <w:listItem w:displayText="2C" w:value="2C"/>
              <w:listItem w:displayText="2BI" w:value="2BI"/>
              <w:listItem w:displayText="2IEC" w:value="2IEC"/>
              <w:listItem w:displayText="S6" w:value="S6"/>
              <w:listItem w:displayText="1T" w:value="1T"/>
              <w:listItem w:displayText="1G" w:value="1G"/>
              <w:listItem w:displayText="1C" w:value="1C"/>
              <w:listItem w:displayText="1BI" w:value="1BI"/>
              <w:listItem w:displayText="1IEC" w:value="1IEC"/>
              <w:listItem w:displayText="S7" w:value="S7"/>
            </w:comboBox>
          </w:sdtPr>
          <w:sdtEndPr/>
          <w:sdtContent>
            <w:tc>
              <w:tcPr>
                <w:tcW w:w="776" w:type="dxa"/>
              </w:tcPr>
              <w:p w14:paraId="59255A15" w14:textId="6A4DF5F4" w:rsidR="007D0B69" w:rsidRPr="007D0B69" w:rsidRDefault="007D0B69" w:rsidP="007D0B69">
                <w:pPr>
                  <w:widowControl w:val="0"/>
                  <w:spacing w:after="160" w:line="256" w:lineRule="auto"/>
                  <w:rPr>
                    <w:lang w:val="fr-FR"/>
                    <w14:ligatures w14:val="none"/>
                  </w:rPr>
                </w:pPr>
                <w:r w:rsidRPr="007D0B69">
                  <w:rPr>
                    <w:rStyle w:val="PlaceholderText"/>
                    <w:rFonts w:eastAsiaTheme="minorHAnsi"/>
                  </w:rPr>
                  <w:t>Choose an item.</w:t>
                </w:r>
              </w:p>
            </w:tc>
          </w:sdtContent>
        </w:sdt>
        <w:sdt>
          <w:sdtPr>
            <w:rPr>
              <w:lang w:val="fr-FR"/>
              <w14:ligatures w14:val="none"/>
            </w:rPr>
            <w:alias w:val="régime scolaire"/>
            <w:tag w:val="régime scolaire"/>
            <w:id w:val="-28567170"/>
            <w:placeholder>
              <w:docPart w:val="20BC1214FBB14BBB85EF93CD1AD02F5A"/>
            </w:placeholder>
            <w:temporary/>
            <w:showingPlcHdr/>
            <w:comboBox>
              <w:listItem w:value="Choose an item."/>
              <w:listItem w:displayText="Précoce " w:value="Précoce "/>
              <w:listItem w:displayText="C1.1" w:value="C1.1"/>
              <w:listItem w:displayText="C1.2" w:value="C1.2"/>
              <w:listItem w:displayText="C1.3" w:value="C1.3"/>
              <w:listItem w:displayText="C2.1" w:value="C2.1"/>
              <w:listItem w:displayText="C2.2" w:value="C2.2"/>
              <w:listItem w:displayText="C2.3" w:value="C2.3"/>
              <w:listItem w:displayText="C3.1" w:value="C3.1"/>
              <w:listItem w:displayText="C3.2" w:value="C3.2"/>
              <w:listItem w:displayText="C3.3" w:value="C3.3"/>
              <w:listItem w:displayText="C4.1" w:value="C4.1"/>
              <w:listItem w:displayText="C4.2" w:value="C4.2"/>
              <w:listItem w:displayText="C4.3" w:value="C4.3"/>
              <w:listItem w:displayText="Stage1" w:value="Stage1"/>
              <w:listItem w:displayText="Stage2" w:value="Stage2"/>
              <w:listItem w:displayText="Stage3" w:value="Stage3"/>
              <w:listItem w:displayText="Stage4" w:value="Stage4"/>
              <w:listItem w:displayText="Stage5" w:value="Stage5"/>
              <w:listItem w:displayText="stage6" w:value="stage6"/>
              <w:listItem w:displayText="M1" w:value="M1"/>
              <w:listItem w:displayText="M2" w:value="M2"/>
              <w:listItem w:displayText="P1" w:value="P1"/>
              <w:listItem w:displayText="P2" w:value="P2"/>
              <w:listItem w:displayText="P3" w:value="P3"/>
              <w:listItem w:displayText="P4" w:value="P4"/>
              <w:listItem w:displayText="P5" w:value="P5"/>
              <w:listItem w:displayText="7G" w:value="7G"/>
              <w:listItem w:displayText="7P" w:value="7P"/>
              <w:listItem w:displayText="7C" w:value="7C"/>
              <w:listItem w:displayText="7I" w:value="7I"/>
              <w:listItem w:displayText="7IEC" w:value="7IEC"/>
              <w:listItem w:displayText="S1" w:value="S1"/>
              <w:listItem w:displayText="6G" w:value="6G"/>
              <w:listItem w:displayText="6P" w:value="6P"/>
              <w:listItem w:displayText="6C" w:value="6C"/>
              <w:listItem w:displayText="6I" w:value="6I"/>
              <w:listItem w:displayText="6IEC" w:value="6IEC"/>
              <w:listItem w:displayText="S2" w:value="S2"/>
              <w:listItem w:displayText="5G" w:value="5G"/>
              <w:listItem w:displayText="5AD" w:value="5AD"/>
              <w:listItem w:displayText="CIP" w:value="CIP"/>
              <w:listItem w:displayText="5P" w:value="5P"/>
              <w:listItem w:displayText="5C" w:value="5C"/>
              <w:listItem w:displayText="5I" w:value="5I"/>
              <w:listItem w:displayText="5IEC" w:value="5IEC"/>
              <w:listItem w:displayText="S3" w:value="S3"/>
              <w:listItem w:displayText="4T" w:value="4T"/>
              <w:listItem w:displayText="4G" w:value="4G"/>
              <w:listItem w:displayText="1ère année DAP" w:value="1ère année DAP"/>
              <w:listItem w:displayText="1ère année CCP" w:value="1ère année CCP"/>
              <w:listItem w:displayText="4C" w:value="4C"/>
              <w:listItem w:displayText="4I" w:value="4I"/>
              <w:listItem w:displayText="4IEC" w:value="4IEC"/>
              <w:listItem w:displayText="S4" w:value="S4"/>
              <w:listItem w:displayText="2e année DAP" w:value="2e année DAP"/>
              <w:listItem w:displayText="2e année CCP" w:value="2e année CCP"/>
              <w:listItem w:displayText="3T" w:value="3T"/>
              <w:listItem w:displayText="3G" w:value="3G"/>
              <w:listItem w:displayText="3C" w:value="3C"/>
              <w:listItem w:displayText="3e année DAP" w:value="3e année DAP"/>
              <w:listItem w:displayText="3e année CCP" w:value="3e année CCP"/>
              <w:listItem w:displayText="3IEC" w:value="3IEC"/>
              <w:listItem w:displayText="3I" w:value="3I"/>
              <w:listItem w:displayText="S5" w:value="S5"/>
              <w:listItem w:displayText="2T" w:value="2T"/>
              <w:listItem w:displayText="2G" w:value="2G"/>
              <w:listItem w:displayText="2C" w:value="2C"/>
              <w:listItem w:displayText="2BI" w:value="2BI"/>
              <w:listItem w:displayText="2IEC" w:value="2IEC"/>
              <w:listItem w:displayText="S6" w:value="S6"/>
              <w:listItem w:displayText="1T" w:value="1T"/>
              <w:listItem w:displayText="1G" w:value="1G"/>
              <w:listItem w:displayText="1C" w:value="1C"/>
              <w:listItem w:displayText="1BI" w:value="1BI"/>
              <w:listItem w:displayText="1IEC" w:value="1IEC"/>
              <w:listItem w:displayText="S7" w:value="S7"/>
            </w:comboBox>
          </w:sdtPr>
          <w:sdtEndPr/>
          <w:sdtContent>
            <w:tc>
              <w:tcPr>
                <w:tcW w:w="776" w:type="dxa"/>
              </w:tcPr>
              <w:p w14:paraId="5DAFA28A" w14:textId="1FA67CC4" w:rsidR="007D0B69" w:rsidRPr="007D0B69" w:rsidRDefault="007D0B69" w:rsidP="007D0B69">
                <w:pPr>
                  <w:widowControl w:val="0"/>
                  <w:spacing w:after="160" w:line="256" w:lineRule="auto"/>
                  <w:rPr>
                    <w:lang w:val="fr-FR"/>
                    <w14:ligatures w14:val="none"/>
                  </w:rPr>
                </w:pPr>
                <w:r w:rsidRPr="007D0B69">
                  <w:rPr>
                    <w:rStyle w:val="PlaceholderText"/>
                    <w:rFonts w:eastAsiaTheme="minorHAnsi"/>
                  </w:rPr>
                  <w:t>Choose an item.</w:t>
                </w:r>
              </w:p>
            </w:tc>
          </w:sdtContent>
        </w:sdt>
        <w:sdt>
          <w:sdtPr>
            <w:rPr>
              <w:lang w:val="fr-FR"/>
              <w14:ligatures w14:val="none"/>
            </w:rPr>
            <w:alias w:val="régime scolaire"/>
            <w:tag w:val="régime scolaire"/>
            <w:id w:val="349148558"/>
            <w:placeholder>
              <w:docPart w:val="D9400E38B7B0413EAA7E2B76F966A1C0"/>
            </w:placeholder>
            <w:temporary/>
            <w:showingPlcHdr/>
            <w:comboBox>
              <w:listItem w:value="Choose an item."/>
              <w:listItem w:displayText="Précoce " w:value="Précoce "/>
              <w:listItem w:displayText="C1.1" w:value="C1.1"/>
              <w:listItem w:displayText="C1.2" w:value="C1.2"/>
              <w:listItem w:displayText="C1.3" w:value="C1.3"/>
              <w:listItem w:displayText="C2.1" w:value="C2.1"/>
              <w:listItem w:displayText="C2.2" w:value="C2.2"/>
              <w:listItem w:displayText="C2.3" w:value="C2.3"/>
              <w:listItem w:displayText="C3.1" w:value="C3.1"/>
              <w:listItem w:displayText="C3.2" w:value="C3.2"/>
              <w:listItem w:displayText="C3.3" w:value="C3.3"/>
              <w:listItem w:displayText="C4.1" w:value="C4.1"/>
              <w:listItem w:displayText="C4.2" w:value="C4.2"/>
              <w:listItem w:displayText="C4.3" w:value="C4.3"/>
              <w:listItem w:displayText="Stage1" w:value="Stage1"/>
              <w:listItem w:displayText="Stage2" w:value="Stage2"/>
              <w:listItem w:displayText="Stage3" w:value="Stage3"/>
              <w:listItem w:displayText="Stage4" w:value="Stage4"/>
              <w:listItem w:displayText="Stage5" w:value="Stage5"/>
              <w:listItem w:displayText="stage6" w:value="stage6"/>
              <w:listItem w:displayText="M1" w:value="M1"/>
              <w:listItem w:displayText="M2" w:value="M2"/>
              <w:listItem w:displayText="P1" w:value="P1"/>
              <w:listItem w:displayText="P2" w:value="P2"/>
              <w:listItem w:displayText="P3" w:value="P3"/>
              <w:listItem w:displayText="P4" w:value="P4"/>
              <w:listItem w:displayText="P5" w:value="P5"/>
              <w:listItem w:displayText="7G" w:value="7G"/>
              <w:listItem w:displayText="7P" w:value="7P"/>
              <w:listItem w:displayText="7C" w:value="7C"/>
              <w:listItem w:displayText="7I" w:value="7I"/>
              <w:listItem w:displayText="7IEC" w:value="7IEC"/>
              <w:listItem w:displayText="S1" w:value="S1"/>
              <w:listItem w:displayText="6G" w:value="6G"/>
              <w:listItem w:displayText="6P" w:value="6P"/>
              <w:listItem w:displayText="6C" w:value="6C"/>
              <w:listItem w:displayText="6I" w:value="6I"/>
              <w:listItem w:displayText="6IEC" w:value="6IEC"/>
              <w:listItem w:displayText="S2" w:value="S2"/>
              <w:listItem w:displayText="5G" w:value="5G"/>
              <w:listItem w:displayText="5AD" w:value="5AD"/>
              <w:listItem w:displayText="CIP" w:value="CIP"/>
              <w:listItem w:displayText="5P" w:value="5P"/>
              <w:listItem w:displayText="5C" w:value="5C"/>
              <w:listItem w:displayText="5I" w:value="5I"/>
              <w:listItem w:displayText="5IEC" w:value="5IEC"/>
              <w:listItem w:displayText="S3" w:value="S3"/>
              <w:listItem w:displayText="4T" w:value="4T"/>
              <w:listItem w:displayText="4G" w:value="4G"/>
              <w:listItem w:displayText="1ère année DAP" w:value="1ère année DAP"/>
              <w:listItem w:displayText="1ère année CCP" w:value="1ère année CCP"/>
              <w:listItem w:displayText="4C" w:value="4C"/>
              <w:listItem w:displayText="4I" w:value="4I"/>
              <w:listItem w:displayText="4IEC" w:value="4IEC"/>
              <w:listItem w:displayText="S4" w:value="S4"/>
              <w:listItem w:displayText="2e année DAP" w:value="2e année DAP"/>
              <w:listItem w:displayText="2e année CCP" w:value="2e année CCP"/>
              <w:listItem w:displayText="3T" w:value="3T"/>
              <w:listItem w:displayText="3G" w:value="3G"/>
              <w:listItem w:displayText="3C" w:value="3C"/>
              <w:listItem w:displayText="3e année DAP" w:value="3e année DAP"/>
              <w:listItem w:displayText="3e année CCP" w:value="3e année CCP"/>
              <w:listItem w:displayText="3IEC" w:value="3IEC"/>
              <w:listItem w:displayText="3I" w:value="3I"/>
              <w:listItem w:displayText="S5" w:value="S5"/>
              <w:listItem w:displayText="2T" w:value="2T"/>
              <w:listItem w:displayText="2G" w:value="2G"/>
              <w:listItem w:displayText="2C" w:value="2C"/>
              <w:listItem w:displayText="2BI" w:value="2BI"/>
              <w:listItem w:displayText="2IEC" w:value="2IEC"/>
              <w:listItem w:displayText="S6" w:value="S6"/>
              <w:listItem w:displayText="1T" w:value="1T"/>
              <w:listItem w:displayText="1G" w:value="1G"/>
              <w:listItem w:displayText="1C" w:value="1C"/>
              <w:listItem w:displayText="1BI" w:value="1BI"/>
              <w:listItem w:displayText="1IEC" w:value="1IEC"/>
              <w:listItem w:displayText="S7" w:value="S7"/>
            </w:comboBox>
          </w:sdtPr>
          <w:sdtEndPr/>
          <w:sdtContent>
            <w:tc>
              <w:tcPr>
                <w:tcW w:w="776" w:type="dxa"/>
              </w:tcPr>
              <w:p w14:paraId="35FB821E" w14:textId="665B7471" w:rsidR="007D0B69" w:rsidRPr="007D0B69" w:rsidRDefault="007D0B69" w:rsidP="007D0B69">
                <w:pPr>
                  <w:widowControl w:val="0"/>
                  <w:spacing w:after="160" w:line="256" w:lineRule="auto"/>
                  <w:rPr>
                    <w:lang w:val="fr-FR"/>
                    <w14:ligatures w14:val="none"/>
                  </w:rPr>
                </w:pPr>
                <w:r w:rsidRPr="007D0B69">
                  <w:rPr>
                    <w:rStyle w:val="PlaceholderText"/>
                    <w:rFonts w:eastAsiaTheme="minorHAnsi"/>
                  </w:rPr>
                  <w:t>Choose an item.</w:t>
                </w:r>
              </w:p>
            </w:tc>
          </w:sdtContent>
        </w:sdt>
        <w:sdt>
          <w:sdtPr>
            <w:rPr>
              <w:lang w:val="fr-FR"/>
              <w14:ligatures w14:val="none"/>
            </w:rPr>
            <w:alias w:val="régime scolaire"/>
            <w:tag w:val="régime scolaire"/>
            <w:id w:val="-118842279"/>
            <w:placeholder>
              <w:docPart w:val="474D33B8DE8847419BE3D5A25F202DD1"/>
            </w:placeholder>
            <w:temporary/>
            <w:showingPlcHdr/>
            <w:comboBox>
              <w:listItem w:value="Choose an item."/>
              <w:listItem w:displayText="Précoce " w:value="Précoce "/>
              <w:listItem w:displayText="C1.1" w:value="C1.1"/>
              <w:listItem w:displayText="C1.2" w:value="C1.2"/>
              <w:listItem w:displayText="C1.3" w:value="C1.3"/>
              <w:listItem w:displayText="C2.1" w:value="C2.1"/>
              <w:listItem w:displayText="C2.2" w:value="C2.2"/>
              <w:listItem w:displayText="C2.3" w:value="C2.3"/>
              <w:listItem w:displayText="C3.1" w:value="C3.1"/>
              <w:listItem w:displayText="C3.2" w:value="C3.2"/>
              <w:listItem w:displayText="C3.3" w:value="C3.3"/>
              <w:listItem w:displayText="C4.1" w:value="C4.1"/>
              <w:listItem w:displayText="C4.2" w:value="C4.2"/>
              <w:listItem w:displayText="C4.3" w:value="C4.3"/>
              <w:listItem w:displayText="Stage1" w:value="Stage1"/>
              <w:listItem w:displayText="Stage2" w:value="Stage2"/>
              <w:listItem w:displayText="Stage3" w:value="Stage3"/>
              <w:listItem w:displayText="Stage4" w:value="Stage4"/>
              <w:listItem w:displayText="Stage5" w:value="Stage5"/>
              <w:listItem w:displayText="stage6" w:value="stage6"/>
              <w:listItem w:displayText="M1" w:value="M1"/>
              <w:listItem w:displayText="M2" w:value="M2"/>
              <w:listItem w:displayText="P1" w:value="P1"/>
              <w:listItem w:displayText="P2" w:value="P2"/>
              <w:listItem w:displayText="P3" w:value="P3"/>
              <w:listItem w:displayText="P4" w:value="P4"/>
              <w:listItem w:displayText="P5" w:value="P5"/>
              <w:listItem w:displayText="7G" w:value="7G"/>
              <w:listItem w:displayText="7P" w:value="7P"/>
              <w:listItem w:displayText="7C" w:value="7C"/>
              <w:listItem w:displayText="7I" w:value="7I"/>
              <w:listItem w:displayText="7IEC" w:value="7IEC"/>
              <w:listItem w:displayText="S1" w:value="S1"/>
              <w:listItem w:displayText="6G" w:value="6G"/>
              <w:listItem w:displayText="6P" w:value="6P"/>
              <w:listItem w:displayText="6C" w:value="6C"/>
              <w:listItem w:displayText="6I" w:value="6I"/>
              <w:listItem w:displayText="6IEC" w:value="6IEC"/>
              <w:listItem w:displayText="S2" w:value="S2"/>
              <w:listItem w:displayText="5G" w:value="5G"/>
              <w:listItem w:displayText="5AD" w:value="5AD"/>
              <w:listItem w:displayText="CIP" w:value="CIP"/>
              <w:listItem w:displayText="5P" w:value="5P"/>
              <w:listItem w:displayText="5C" w:value="5C"/>
              <w:listItem w:displayText="5I" w:value="5I"/>
              <w:listItem w:displayText="5IEC" w:value="5IEC"/>
              <w:listItem w:displayText="S3" w:value="S3"/>
              <w:listItem w:displayText="4T" w:value="4T"/>
              <w:listItem w:displayText="4G" w:value="4G"/>
              <w:listItem w:displayText="1ère année DAP" w:value="1ère année DAP"/>
              <w:listItem w:displayText="1ère année CCP" w:value="1ère année CCP"/>
              <w:listItem w:displayText="4C" w:value="4C"/>
              <w:listItem w:displayText="4I" w:value="4I"/>
              <w:listItem w:displayText="4IEC" w:value="4IEC"/>
              <w:listItem w:displayText="S4" w:value="S4"/>
              <w:listItem w:displayText="2e année DAP" w:value="2e année DAP"/>
              <w:listItem w:displayText="2e année CCP" w:value="2e année CCP"/>
              <w:listItem w:displayText="3T" w:value="3T"/>
              <w:listItem w:displayText="3G" w:value="3G"/>
              <w:listItem w:displayText="3C" w:value="3C"/>
              <w:listItem w:displayText="3e année DAP" w:value="3e année DAP"/>
              <w:listItem w:displayText="3e année CCP" w:value="3e année CCP"/>
              <w:listItem w:displayText="3IEC" w:value="3IEC"/>
              <w:listItem w:displayText="3I" w:value="3I"/>
              <w:listItem w:displayText="S5" w:value="S5"/>
              <w:listItem w:displayText="2T" w:value="2T"/>
              <w:listItem w:displayText="2G" w:value="2G"/>
              <w:listItem w:displayText="2C" w:value="2C"/>
              <w:listItem w:displayText="2BI" w:value="2BI"/>
              <w:listItem w:displayText="2IEC" w:value="2IEC"/>
              <w:listItem w:displayText="S6" w:value="S6"/>
              <w:listItem w:displayText="1T" w:value="1T"/>
              <w:listItem w:displayText="1G" w:value="1G"/>
              <w:listItem w:displayText="1C" w:value="1C"/>
              <w:listItem w:displayText="1BI" w:value="1BI"/>
              <w:listItem w:displayText="1IEC" w:value="1IEC"/>
              <w:listItem w:displayText="S7" w:value="S7"/>
            </w:comboBox>
          </w:sdtPr>
          <w:sdtEndPr/>
          <w:sdtContent>
            <w:tc>
              <w:tcPr>
                <w:tcW w:w="776" w:type="dxa"/>
              </w:tcPr>
              <w:p w14:paraId="0CBB87A7" w14:textId="2B8AB59E" w:rsidR="007D0B69" w:rsidRPr="007D0B69" w:rsidRDefault="007D0B69" w:rsidP="007D0B69">
                <w:pPr>
                  <w:widowControl w:val="0"/>
                  <w:spacing w:after="160" w:line="256" w:lineRule="auto"/>
                  <w:rPr>
                    <w:lang w:val="fr-FR"/>
                    <w14:ligatures w14:val="none"/>
                  </w:rPr>
                </w:pPr>
                <w:r w:rsidRPr="007D0B69">
                  <w:rPr>
                    <w:rStyle w:val="PlaceholderText"/>
                    <w:rFonts w:eastAsiaTheme="minorHAnsi"/>
                  </w:rPr>
                  <w:t>Choose an item.</w:t>
                </w:r>
              </w:p>
            </w:tc>
          </w:sdtContent>
        </w:sdt>
        <w:sdt>
          <w:sdtPr>
            <w:rPr>
              <w:lang w:val="fr-FR"/>
              <w14:ligatures w14:val="none"/>
            </w:rPr>
            <w:alias w:val="régime scolaire"/>
            <w:tag w:val="régime scolaire"/>
            <w:id w:val="2015952665"/>
            <w:placeholder>
              <w:docPart w:val="3EF9D94B77324AC2A717E9B6558F028B"/>
            </w:placeholder>
            <w:temporary/>
            <w:showingPlcHdr/>
            <w:comboBox>
              <w:listItem w:value="Choose an item."/>
              <w:listItem w:displayText="Précoce " w:value="Précoce "/>
              <w:listItem w:displayText="C1.1" w:value="C1.1"/>
              <w:listItem w:displayText="C1.2" w:value="C1.2"/>
              <w:listItem w:displayText="C1.3" w:value="C1.3"/>
              <w:listItem w:displayText="C2.1" w:value="C2.1"/>
              <w:listItem w:displayText="C2.2" w:value="C2.2"/>
              <w:listItem w:displayText="C2.3" w:value="C2.3"/>
              <w:listItem w:displayText="C3.1" w:value="C3.1"/>
              <w:listItem w:displayText="C3.2" w:value="C3.2"/>
              <w:listItem w:displayText="C3.3" w:value="C3.3"/>
              <w:listItem w:displayText="C4.1" w:value="C4.1"/>
              <w:listItem w:displayText="C4.2" w:value="C4.2"/>
              <w:listItem w:displayText="C4.3" w:value="C4.3"/>
              <w:listItem w:displayText="Stage1" w:value="Stage1"/>
              <w:listItem w:displayText="Stage2" w:value="Stage2"/>
              <w:listItem w:displayText="Stage3" w:value="Stage3"/>
              <w:listItem w:displayText="Stage4" w:value="Stage4"/>
              <w:listItem w:displayText="Stage5" w:value="Stage5"/>
              <w:listItem w:displayText="stage6" w:value="stage6"/>
              <w:listItem w:displayText="M1" w:value="M1"/>
              <w:listItem w:displayText="M2" w:value="M2"/>
              <w:listItem w:displayText="P1" w:value="P1"/>
              <w:listItem w:displayText="P2" w:value="P2"/>
              <w:listItem w:displayText="P3" w:value="P3"/>
              <w:listItem w:displayText="P4" w:value="P4"/>
              <w:listItem w:displayText="P5" w:value="P5"/>
              <w:listItem w:displayText="7G" w:value="7G"/>
              <w:listItem w:displayText="7P" w:value="7P"/>
              <w:listItem w:displayText="7C" w:value="7C"/>
              <w:listItem w:displayText="7I" w:value="7I"/>
              <w:listItem w:displayText="7IEC" w:value="7IEC"/>
              <w:listItem w:displayText="S1" w:value="S1"/>
              <w:listItem w:displayText="6G" w:value="6G"/>
              <w:listItem w:displayText="6P" w:value="6P"/>
              <w:listItem w:displayText="6C" w:value="6C"/>
              <w:listItem w:displayText="6I" w:value="6I"/>
              <w:listItem w:displayText="6IEC" w:value="6IEC"/>
              <w:listItem w:displayText="S2" w:value="S2"/>
              <w:listItem w:displayText="5G" w:value="5G"/>
              <w:listItem w:displayText="5AD" w:value="5AD"/>
              <w:listItem w:displayText="CIP" w:value="CIP"/>
              <w:listItem w:displayText="5P" w:value="5P"/>
              <w:listItem w:displayText="5C" w:value="5C"/>
              <w:listItem w:displayText="5I" w:value="5I"/>
              <w:listItem w:displayText="5IEC" w:value="5IEC"/>
              <w:listItem w:displayText="S3" w:value="S3"/>
              <w:listItem w:displayText="4T" w:value="4T"/>
              <w:listItem w:displayText="4G" w:value="4G"/>
              <w:listItem w:displayText="1ère année DAP" w:value="1ère année DAP"/>
              <w:listItem w:displayText="1ère année CCP" w:value="1ère année CCP"/>
              <w:listItem w:displayText="4C" w:value="4C"/>
              <w:listItem w:displayText="4I" w:value="4I"/>
              <w:listItem w:displayText="4IEC" w:value="4IEC"/>
              <w:listItem w:displayText="S4" w:value="S4"/>
              <w:listItem w:displayText="2e année DAP" w:value="2e année DAP"/>
              <w:listItem w:displayText="2e année CCP" w:value="2e année CCP"/>
              <w:listItem w:displayText="3T" w:value="3T"/>
              <w:listItem w:displayText="3G" w:value="3G"/>
              <w:listItem w:displayText="3C" w:value="3C"/>
              <w:listItem w:displayText="3e année DAP" w:value="3e année DAP"/>
              <w:listItem w:displayText="3e année CCP" w:value="3e année CCP"/>
              <w:listItem w:displayText="3IEC" w:value="3IEC"/>
              <w:listItem w:displayText="3I" w:value="3I"/>
              <w:listItem w:displayText="S5" w:value="S5"/>
              <w:listItem w:displayText="2T" w:value="2T"/>
              <w:listItem w:displayText="2G" w:value="2G"/>
              <w:listItem w:displayText="2C" w:value="2C"/>
              <w:listItem w:displayText="2BI" w:value="2BI"/>
              <w:listItem w:displayText="2IEC" w:value="2IEC"/>
              <w:listItem w:displayText="S6" w:value="S6"/>
              <w:listItem w:displayText="1T" w:value="1T"/>
              <w:listItem w:displayText="1G" w:value="1G"/>
              <w:listItem w:displayText="1C" w:value="1C"/>
              <w:listItem w:displayText="1BI" w:value="1BI"/>
              <w:listItem w:displayText="1IEC" w:value="1IEC"/>
              <w:listItem w:displayText="S7" w:value="S7"/>
            </w:comboBox>
          </w:sdtPr>
          <w:sdtEndPr/>
          <w:sdtContent>
            <w:tc>
              <w:tcPr>
                <w:tcW w:w="1230" w:type="dxa"/>
              </w:tcPr>
              <w:p w14:paraId="114FC17A" w14:textId="709A8749" w:rsidR="007D0B69" w:rsidRPr="007D0B69" w:rsidRDefault="007D0B69" w:rsidP="007D0B69">
                <w:pPr>
                  <w:widowControl w:val="0"/>
                  <w:spacing w:after="160" w:line="256" w:lineRule="auto"/>
                  <w:rPr>
                    <w:lang w:val="fr-FR"/>
                    <w14:ligatures w14:val="none"/>
                  </w:rPr>
                </w:pPr>
                <w:r w:rsidRPr="007D0B69">
                  <w:rPr>
                    <w:rStyle w:val="PlaceholderText"/>
                    <w:rFonts w:eastAsiaTheme="minorHAnsi"/>
                  </w:rPr>
                  <w:t>Choose an item.</w:t>
                </w:r>
              </w:p>
            </w:tc>
          </w:sdtContent>
        </w:sdt>
      </w:tr>
      <w:tr w:rsidR="002F74EA" w:rsidRPr="007D0B69" w14:paraId="66A1F6A4" w14:textId="77777777" w:rsidTr="00C92789">
        <w:tc>
          <w:tcPr>
            <w:tcW w:w="1273" w:type="dxa"/>
            <w:gridSpan w:val="2"/>
          </w:tcPr>
          <w:p w14:paraId="0B0BF429" w14:textId="77777777" w:rsidR="002F74EA" w:rsidRDefault="002F74EA" w:rsidP="007D0B69">
            <w:pPr>
              <w:widowControl w:val="0"/>
              <w:spacing w:after="160" w:line="256" w:lineRule="auto"/>
              <w:rPr>
                <w:lang w:val="fr-FR"/>
                <w14:ligatures w14:val="none"/>
              </w:rPr>
            </w:pPr>
            <w:r>
              <w:rPr>
                <w:lang w:val="fr-FR"/>
                <w14:ligatures w14:val="none"/>
              </w:rPr>
              <w:t xml:space="preserve">Remarques : </w:t>
            </w:r>
          </w:p>
        </w:tc>
        <w:tc>
          <w:tcPr>
            <w:tcW w:w="8503" w:type="dxa"/>
            <w:gridSpan w:val="11"/>
          </w:tcPr>
          <w:p w14:paraId="4E8C399B" w14:textId="77777777" w:rsidR="002F74EA" w:rsidRDefault="002F74EA" w:rsidP="007D0B69">
            <w:pPr>
              <w:widowControl w:val="0"/>
              <w:spacing w:after="160" w:line="256" w:lineRule="auto"/>
              <w:rPr>
                <w:lang w:val="fr-FR"/>
                <w14:ligatures w14:val="none"/>
              </w:rPr>
            </w:pPr>
          </w:p>
          <w:p w14:paraId="1CB4FEDC" w14:textId="6BFC711C" w:rsidR="002F74EA" w:rsidRDefault="002F74EA" w:rsidP="007D0B69">
            <w:pPr>
              <w:widowControl w:val="0"/>
              <w:spacing w:after="160" w:line="256" w:lineRule="auto"/>
              <w:rPr>
                <w:lang w:val="fr-FR"/>
                <w14:ligatures w14:val="none"/>
              </w:rPr>
            </w:pPr>
          </w:p>
        </w:tc>
      </w:tr>
    </w:tbl>
    <w:p w14:paraId="1804DE56" w14:textId="572335F6" w:rsidR="00EE143C" w:rsidRDefault="00EE143C" w:rsidP="009D73CF">
      <w:pPr>
        <w:widowControl w:val="0"/>
        <w:spacing w:after="160" w:line="256" w:lineRule="auto"/>
        <w:rPr>
          <w:b/>
          <w:bCs/>
          <w:lang w:val="en-US"/>
          <w14:ligatures w14:val="none"/>
        </w:rPr>
      </w:pPr>
    </w:p>
    <w:p w14:paraId="7CD9FFB2" w14:textId="2A90ADE8" w:rsidR="00872125" w:rsidRDefault="00872125" w:rsidP="009D73CF">
      <w:pPr>
        <w:widowControl w:val="0"/>
        <w:spacing w:after="160" w:line="256" w:lineRule="auto"/>
        <w:rPr>
          <w:b/>
          <w:bCs/>
          <w:sz w:val="32"/>
          <w:szCs w:val="32"/>
          <w:lang w:val="fr-FR"/>
          <w14:ligatures w14:val="none"/>
        </w:rPr>
      </w:pPr>
      <w:r>
        <w:rPr>
          <w:b/>
          <w:bCs/>
          <w:sz w:val="32"/>
          <w:szCs w:val="32"/>
          <w:lang w:val="fr-FR"/>
          <w14:ligatures w14:val="none"/>
        </w:rPr>
        <w:t>Dépistage 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405"/>
        <w:gridCol w:w="2410"/>
        <w:gridCol w:w="2268"/>
        <w:gridCol w:w="2693"/>
      </w:tblGrid>
      <w:tr w:rsidR="00872125" w:rsidRPr="00872125" w14:paraId="7F776963" w14:textId="77777777" w:rsidTr="00C92789">
        <w:tc>
          <w:tcPr>
            <w:tcW w:w="2405" w:type="dxa"/>
            <w:shd w:val="clear" w:color="auto" w:fill="DEEAF6" w:themeFill="accent1" w:themeFillTint="33"/>
          </w:tcPr>
          <w:p w14:paraId="48C23844" w14:textId="570DDC47" w:rsidR="00872125" w:rsidRPr="00872125" w:rsidRDefault="00872125" w:rsidP="009D73CF">
            <w:pPr>
              <w:widowControl w:val="0"/>
              <w:spacing w:after="160" w:line="256" w:lineRule="auto"/>
              <w:rPr>
                <w:b/>
                <w:bCs/>
                <w:sz w:val="22"/>
                <w:szCs w:val="22"/>
                <w:lang w:val="en-US"/>
                <w14:ligatures w14:val="none"/>
              </w:rPr>
            </w:pPr>
            <w:r w:rsidRPr="00872125">
              <w:rPr>
                <w:b/>
                <w:bCs/>
                <w:sz w:val="22"/>
                <w:szCs w:val="22"/>
                <w:lang w:val="en-US"/>
                <w14:ligatures w14:val="none"/>
              </w:rPr>
              <w:t>CL</w:t>
            </w:r>
          </w:p>
        </w:tc>
        <w:tc>
          <w:tcPr>
            <w:tcW w:w="2410" w:type="dxa"/>
            <w:shd w:val="clear" w:color="auto" w:fill="DEEAF6" w:themeFill="accent1" w:themeFillTint="33"/>
          </w:tcPr>
          <w:p w14:paraId="5DF554FB" w14:textId="7B1B2B9F" w:rsidR="00872125" w:rsidRPr="00872125" w:rsidRDefault="00872125" w:rsidP="009D73CF">
            <w:pPr>
              <w:widowControl w:val="0"/>
              <w:spacing w:after="160" w:line="256" w:lineRule="auto"/>
              <w:rPr>
                <w:b/>
                <w:bCs/>
                <w:sz w:val="22"/>
                <w:szCs w:val="22"/>
                <w:lang w:val="en-US"/>
                <w14:ligatures w14:val="none"/>
              </w:rPr>
            </w:pPr>
            <w:r w:rsidRPr="00872125">
              <w:rPr>
                <w:b/>
                <w:bCs/>
                <w:sz w:val="22"/>
                <w:szCs w:val="22"/>
                <w:lang w:val="en-US"/>
                <w14:ligatures w14:val="none"/>
              </w:rPr>
              <w:t>CDM</w:t>
            </w:r>
          </w:p>
        </w:tc>
        <w:tc>
          <w:tcPr>
            <w:tcW w:w="2268" w:type="dxa"/>
            <w:shd w:val="clear" w:color="auto" w:fill="DEEAF6" w:themeFill="accent1" w:themeFillTint="33"/>
          </w:tcPr>
          <w:p w14:paraId="27C9F794" w14:textId="4D48AB97" w:rsidR="00872125" w:rsidRPr="00872125" w:rsidRDefault="00872125" w:rsidP="009D73CF">
            <w:pPr>
              <w:widowControl w:val="0"/>
              <w:spacing w:after="160" w:line="256" w:lineRule="auto"/>
              <w:rPr>
                <w:b/>
                <w:bCs/>
                <w:sz w:val="22"/>
                <w:szCs w:val="22"/>
                <w:lang w:val="en-US"/>
                <w14:ligatures w14:val="none"/>
              </w:rPr>
            </w:pPr>
            <w:r w:rsidRPr="00872125">
              <w:rPr>
                <w:b/>
                <w:bCs/>
                <w:sz w:val="22"/>
                <w:szCs w:val="22"/>
                <w:lang w:val="en-US"/>
                <w14:ligatures w14:val="none"/>
              </w:rPr>
              <w:t>CDV</w:t>
            </w:r>
          </w:p>
        </w:tc>
        <w:tc>
          <w:tcPr>
            <w:tcW w:w="2693" w:type="dxa"/>
            <w:shd w:val="clear" w:color="auto" w:fill="DEEAF6" w:themeFill="accent1" w:themeFillTint="33"/>
          </w:tcPr>
          <w:p w14:paraId="0A2BACCE" w14:textId="44D6206F" w:rsidR="00872125" w:rsidRPr="00872125" w:rsidRDefault="00872125" w:rsidP="009D73CF">
            <w:pPr>
              <w:widowControl w:val="0"/>
              <w:spacing w:after="160" w:line="256" w:lineRule="auto"/>
              <w:rPr>
                <w:b/>
                <w:bCs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872125">
              <w:rPr>
                <w:b/>
                <w:bCs/>
                <w:sz w:val="22"/>
                <w:szCs w:val="22"/>
                <w:lang w:val="en-US"/>
                <w14:ligatures w14:val="none"/>
              </w:rPr>
              <w:t>Autres</w:t>
            </w:r>
            <w:proofErr w:type="spellEnd"/>
            <w:r w:rsidRPr="00872125">
              <w:rPr>
                <w:b/>
                <w:bCs/>
                <w:sz w:val="22"/>
                <w:szCs w:val="22"/>
                <w:lang w:val="en-US"/>
                <w14:ligatures w14:val="none"/>
              </w:rPr>
              <w:t xml:space="preserve"> </w:t>
            </w:r>
          </w:p>
        </w:tc>
      </w:tr>
      <w:tr w:rsidR="00872125" w14:paraId="01AD901C" w14:textId="77777777" w:rsidTr="00C92789">
        <w:tc>
          <w:tcPr>
            <w:tcW w:w="2405" w:type="dxa"/>
          </w:tcPr>
          <w:p w14:paraId="2312F5A0" w14:textId="77777777" w:rsidR="00872125" w:rsidRDefault="00872125" w:rsidP="009D73CF">
            <w:pPr>
              <w:widowControl w:val="0"/>
              <w:spacing w:after="160" w:line="256" w:lineRule="auto"/>
              <w:rPr>
                <w:b/>
                <w:bCs/>
                <w:lang w:val="en-US"/>
                <w14:ligatures w14:val="none"/>
              </w:rPr>
            </w:pPr>
          </w:p>
        </w:tc>
        <w:tc>
          <w:tcPr>
            <w:tcW w:w="2410" w:type="dxa"/>
          </w:tcPr>
          <w:p w14:paraId="2965BBF1" w14:textId="77777777" w:rsidR="00872125" w:rsidRDefault="00872125" w:rsidP="009D73CF">
            <w:pPr>
              <w:widowControl w:val="0"/>
              <w:spacing w:after="160" w:line="256" w:lineRule="auto"/>
              <w:rPr>
                <w:b/>
                <w:bCs/>
                <w:lang w:val="en-US"/>
                <w14:ligatures w14:val="none"/>
              </w:rPr>
            </w:pPr>
          </w:p>
        </w:tc>
        <w:tc>
          <w:tcPr>
            <w:tcW w:w="2268" w:type="dxa"/>
          </w:tcPr>
          <w:p w14:paraId="3EE7C499" w14:textId="77777777" w:rsidR="00872125" w:rsidRDefault="00872125" w:rsidP="009D73CF">
            <w:pPr>
              <w:widowControl w:val="0"/>
              <w:spacing w:after="160" w:line="256" w:lineRule="auto"/>
              <w:rPr>
                <w:b/>
                <w:bCs/>
                <w:lang w:val="en-US"/>
                <w14:ligatures w14:val="none"/>
              </w:rPr>
            </w:pPr>
          </w:p>
        </w:tc>
        <w:tc>
          <w:tcPr>
            <w:tcW w:w="2693" w:type="dxa"/>
          </w:tcPr>
          <w:p w14:paraId="5C6DF653" w14:textId="77777777" w:rsidR="00872125" w:rsidRDefault="00872125" w:rsidP="009D73CF">
            <w:pPr>
              <w:widowControl w:val="0"/>
              <w:spacing w:after="160" w:line="256" w:lineRule="auto"/>
              <w:rPr>
                <w:b/>
                <w:bCs/>
                <w:lang w:val="en-US"/>
                <w14:ligatures w14:val="none"/>
              </w:rPr>
            </w:pPr>
          </w:p>
        </w:tc>
      </w:tr>
    </w:tbl>
    <w:p w14:paraId="65E8EA5F" w14:textId="77777777" w:rsidR="00872125" w:rsidRPr="007D0B69" w:rsidRDefault="00872125" w:rsidP="009D73CF">
      <w:pPr>
        <w:widowControl w:val="0"/>
        <w:spacing w:after="160" w:line="256" w:lineRule="auto"/>
        <w:rPr>
          <w:b/>
          <w:bCs/>
          <w:lang w:val="en-US"/>
          <w14:ligatures w14:val="none"/>
        </w:rPr>
      </w:pPr>
    </w:p>
    <w:p w14:paraId="5F94DACC" w14:textId="35C4734E" w:rsidR="00D47CC6" w:rsidRPr="004A7AC1" w:rsidRDefault="00D47CC6" w:rsidP="00D47CC6">
      <w:pPr>
        <w:widowControl w:val="0"/>
        <w:rPr>
          <w:b/>
          <w:bCs/>
          <w:lang w:val="fr-FR"/>
          <w14:ligatures w14:val="none"/>
        </w:rPr>
      </w:pPr>
      <w:r w:rsidRPr="00D534DF">
        <w:rPr>
          <w:b/>
          <w:bCs/>
          <w:sz w:val="32"/>
          <w:szCs w:val="32"/>
          <w:lang w:val="fr-FR"/>
          <w14:ligatures w14:val="none"/>
        </w:rPr>
        <w:t xml:space="preserve">Autres </w:t>
      </w:r>
      <w:proofErr w:type="spellStart"/>
      <w:r w:rsidRPr="00D534DF">
        <w:rPr>
          <w:b/>
          <w:bCs/>
          <w:sz w:val="32"/>
          <w:szCs w:val="32"/>
          <w:lang w:val="fr-FR"/>
          <w14:ligatures w14:val="none"/>
        </w:rPr>
        <w:t>intervenant</w:t>
      </w:r>
      <w:r w:rsidR="002D20BD">
        <w:rPr>
          <w:b/>
          <w:bCs/>
          <w:sz w:val="32"/>
          <w:szCs w:val="32"/>
          <w:lang w:val="fr-FR"/>
          <w14:ligatures w14:val="none"/>
        </w:rPr>
        <w:t>·e·</w:t>
      </w:r>
      <w:r w:rsidRPr="00D534DF">
        <w:rPr>
          <w:b/>
          <w:bCs/>
          <w:sz w:val="32"/>
          <w:szCs w:val="32"/>
          <w:lang w:val="fr-FR"/>
          <w14:ligatures w14:val="none"/>
        </w:rPr>
        <w:t>s</w:t>
      </w:r>
      <w:proofErr w:type="spellEnd"/>
      <w:r w:rsidRPr="00D534DF">
        <w:rPr>
          <w:b/>
          <w:bCs/>
          <w:sz w:val="32"/>
          <w:szCs w:val="32"/>
          <w:lang w:val="fr-FR"/>
          <w14:ligatures w14:val="none"/>
        </w:rPr>
        <w:t xml:space="preserve"> </w:t>
      </w:r>
      <w:proofErr w:type="spellStart"/>
      <w:r w:rsidRPr="00D534DF">
        <w:rPr>
          <w:b/>
          <w:bCs/>
          <w:sz w:val="32"/>
          <w:szCs w:val="32"/>
          <w:lang w:val="fr-FR"/>
          <w14:ligatures w14:val="none"/>
        </w:rPr>
        <w:t>professionnel</w:t>
      </w:r>
      <w:r w:rsidR="002D20BD">
        <w:rPr>
          <w:b/>
          <w:bCs/>
          <w:sz w:val="32"/>
          <w:szCs w:val="32"/>
          <w:lang w:val="fr-FR"/>
          <w14:ligatures w14:val="none"/>
        </w:rPr>
        <w:t>·le·</w:t>
      </w:r>
      <w:r w:rsidRPr="00D534DF">
        <w:rPr>
          <w:b/>
          <w:bCs/>
          <w:sz w:val="32"/>
          <w:szCs w:val="32"/>
          <w:lang w:val="fr-FR"/>
          <w14:ligatures w14:val="none"/>
        </w:rPr>
        <w:t>s</w:t>
      </w:r>
      <w:proofErr w:type="spellEnd"/>
      <w:r w:rsidRPr="004A7AC1">
        <w:rPr>
          <w:b/>
          <w:bCs/>
          <w:lang w:val="fr-FR"/>
          <w14:ligatures w14:val="none"/>
        </w:rPr>
        <w:t xml:space="preserve"> </w:t>
      </w:r>
      <w:r w:rsidR="00221B6E">
        <w:rPr>
          <w:b/>
          <w:bCs/>
          <w:lang w:val="fr-FR"/>
          <w14:ligatures w14:val="none"/>
        </w:rPr>
        <w:t xml:space="preserve"> </w:t>
      </w:r>
      <w:r>
        <w:rPr>
          <w:b/>
          <w:bCs/>
          <w:lang w:val="fr-FR"/>
          <w14:ligatures w14:val="none"/>
        </w:rPr>
        <w:t xml:space="preserve">(CPI, assistance en famille, </w:t>
      </w:r>
      <w:r w:rsidR="00F5434A">
        <w:rPr>
          <w:b/>
          <w:bCs/>
          <w:lang w:val="fr-FR"/>
          <w14:ligatures w14:val="none"/>
        </w:rPr>
        <w:t xml:space="preserve">SCAS, Maison Relais, </w:t>
      </w:r>
      <w:r>
        <w:rPr>
          <w:b/>
          <w:bCs/>
          <w:lang w:val="fr-FR"/>
          <w14:ligatures w14:val="none"/>
        </w:rPr>
        <w:t>pédiatre, neuropédiatre, pédopsychiatre</w:t>
      </w:r>
      <w:r w:rsidR="00F5434A">
        <w:rPr>
          <w:b/>
          <w:bCs/>
          <w:lang w:val="fr-FR"/>
          <w14:ligatures w14:val="none"/>
        </w:rPr>
        <w:t>,</w:t>
      </w:r>
      <w:r w:rsidR="0067527A">
        <w:rPr>
          <w:b/>
          <w:bCs/>
          <w:lang w:val="fr-FR"/>
          <w14:ligatures w14:val="none"/>
        </w:rPr>
        <w:t xml:space="preserve"> autre Centre de compétences</w:t>
      </w:r>
      <w:r w:rsidR="00F5434A">
        <w:rPr>
          <w:b/>
          <w:bCs/>
          <w:lang w:val="fr-FR"/>
          <w14:ligatures w14:val="none"/>
        </w:rPr>
        <w:t>…</w:t>
      </w:r>
      <w:r>
        <w:rPr>
          <w:b/>
          <w:bCs/>
          <w:lang w:val="fr-FR"/>
          <w14:ligatures w14:val="none"/>
        </w:rPr>
        <w:t>)</w:t>
      </w:r>
      <w:r w:rsidRPr="004A7AC1">
        <w:rPr>
          <w:b/>
          <w:bCs/>
          <w:lang w:val="fr-FR"/>
          <w14:ligatures w14:val="none"/>
        </w:rPr>
        <w:t>:</w:t>
      </w:r>
    </w:p>
    <w:tbl>
      <w:tblPr>
        <w:tblW w:w="977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8"/>
        <w:gridCol w:w="2398"/>
        <w:gridCol w:w="2398"/>
        <w:gridCol w:w="2584"/>
      </w:tblGrid>
      <w:tr w:rsidR="00D47CC6" w:rsidRPr="004A7AC1" w14:paraId="6BC1B893" w14:textId="77777777" w:rsidTr="00C92789">
        <w:trPr>
          <w:trHeight w:val="340"/>
        </w:trPr>
        <w:tc>
          <w:tcPr>
            <w:tcW w:w="2398" w:type="dxa"/>
            <w:shd w:val="clear" w:color="auto" w:fill="DEEAF6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9A9B06" w14:textId="77777777" w:rsidR="00D47CC6" w:rsidRPr="004A7AC1" w:rsidRDefault="00D47CC6" w:rsidP="00593C12">
            <w:pPr>
              <w:widowControl w:val="0"/>
              <w:spacing w:after="0"/>
              <w:rPr>
                <w:lang w:val="fr-FR"/>
                <w14:ligatures w14:val="none"/>
              </w:rPr>
            </w:pPr>
            <w:r w:rsidRPr="004A7AC1">
              <w:rPr>
                <w:lang w:val="fr-FR"/>
                <w14:ligatures w14:val="none"/>
              </w:rPr>
              <w:t>Institution/ Fonction :</w:t>
            </w:r>
          </w:p>
        </w:tc>
        <w:tc>
          <w:tcPr>
            <w:tcW w:w="2398" w:type="dxa"/>
            <w:shd w:val="clear" w:color="auto" w:fill="DEEAF6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3A29FF" w14:textId="77777777" w:rsidR="00D47CC6" w:rsidRPr="004A7AC1" w:rsidRDefault="00D47CC6" w:rsidP="00593C12">
            <w:pPr>
              <w:widowControl w:val="0"/>
              <w:spacing w:after="0"/>
              <w:rPr>
                <w:lang w:val="fr-FR"/>
                <w14:ligatures w14:val="none"/>
              </w:rPr>
            </w:pPr>
            <w:r w:rsidRPr="004A7AC1">
              <w:rPr>
                <w:lang w:val="fr-FR"/>
                <w14:ligatures w14:val="none"/>
              </w:rPr>
              <w:t>Nom et prénom :</w:t>
            </w:r>
          </w:p>
        </w:tc>
        <w:tc>
          <w:tcPr>
            <w:tcW w:w="2398" w:type="dxa"/>
            <w:shd w:val="clear" w:color="auto" w:fill="DEEAF6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69D602" w14:textId="77777777" w:rsidR="00D47CC6" w:rsidRPr="004A7AC1" w:rsidRDefault="00D47CC6" w:rsidP="00593C12">
            <w:pPr>
              <w:widowControl w:val="0"/>
              <w:spacing w:after="0"/>
              <w:rPr>
                <w:lang w:val="fr-FR"/>
                <w14:ligatures w14:val="none"/>
              </w:rPr>
            </w:pPr>
            <w:r w:rsidRPr="004A7AC1">
              <w:rPr>
                <w:lang w:val="fr-FR"/>
                <w14:ligatures w14:val="none"/>
              </w:rPr>
              <w:t>Téléphone :</w:t>
            </w:r>
          </w:p>
        </w:tc>
        <w:tc>
          <w:tcPr>
            <w:tcW w:w="2584" w:type="dxa"/>
            <w:shd w:val="clear" w:color="auto" w:fill="DEEAF6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43D14F" w14:textId="77777777" w:rsidR="00D47CC6" w:rsidRPr="004A7AC1" w:rsidRDefault="00D47CC6" w:rsidP="00593C12">
            <w:pPr>
              <w:widowControl w:val="0"/>
              <w:spacing w:after="0"/>
              <w:rPr>
                <w:lang w:val="fr-FR"/>
                <w14:ligatures w14:val="none"/>
              </w:rPr>
            </w:pPr>
            <w:r w:rsidRPr="004A7AC1">
              <w:rPr>
                <w:lang w:val="fr-FR"/>
                <w14:ligatures w14:val="none"/>
              </w:rPr>
              <w:t>E-mail :</w:t>
            </w:r>
          </w:p>
        </w:tc>
      </w:tr>
      <w:tr w:rsidR="00D47CC6" w:rsidRPr="004A7AC1" w14:paraId="40822E5C" w14:textId="77777777" w:rsidTr="00C92789">
        <w:trPr>
          <w:trHeight w:val="340"/>
        </w:trPr>
        <w:tc>
          <w:tcPr>
            <w:tcW w:w="239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D2DE1C" w14:textId="77777777" w:rsidR="00D47CC6" w:rsidRPr="004A7AC1" w:rsidRDefault="00D47CC6" w:rsidP="00593C12">
            <w:pPr>
              <w:widowControl w:val="0"/>
              <w:spacing w:after="0"/>
              <w:rPr>
                <w:lang w:val="fr-FR"/>
                <w14:ligatures w14:val="none"/>
              </w:rPr>
            </w:pPr>
            <w:r w:rsidRPr="004A7AC1">
              <w:rPr>
                <w:lang w:val="fr-FR"/>
                <w14:ligatures w14:val="none"/>
              </w:rPr>
              <w:t xml:space="preserve"> </w:t>
            </w:r>
          </w:p>
        </w:tc>
        <w:tc>
          <w:tcPr>
            <w:tcW w:w="239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9F91A5" w14:textId="77777777" w:rsidR="00D47CC6" w:rsidRPr="004A7AC1" w:rsidRDefault="00D47CC6" w:rsidP="00593C12">
            <w:pPr>
              <w:widowControl w:val="0"/>
              <w:spacing w:after="0"/>
              <w:rPr>
                <w:lang w:val="fr-FR"/>
                <w14:ligatures w14:val="none"/>
              </w:rPr>
            </w:pPr>
            <w:r w:rsidRPr="004A7AC1">
              <w:rPr>
                <w:lang w:val="fr-FR"/>
                <w14:ligatures w14:val="none"/>
              </w:rPr>
              <w:t xml:space="preserve"> </w:t>
            </w:r>
          </w:p>
        </w:tc>
        <w:tc>
          <w:tcPr>
            <w:tcW w:w="239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A326A2" w14:textId="77777777" w:rsidR="00D47CC6" w:rsidRPr="004A7AC1" w:rsidRDefault="00D47CC6" w:rsidP="00593C12">
            <w:pPr>
              <w:widowControl w:val="0"/>
              <w:spacing w:after="0"/>
              <w:rPr>
                <w:lang w:val="fr-FR"/>
                <w14:ligatures w14:val="none"/>
              </w:rPr>
            </w:pPr>
            <w:r w:rsidRPr="004A7AC1">
              <w:rPr>
                <w:lang w:val="fr-FR"/>
                <w14:ligatures w14:val="none"/>
              </w:rPr>
              <w:t xml:space="preserve">  </w:t>
            </w:r>
          </w:p>
        </w:tc>
        <w:tc>
          <w:tcPr>
            <w:tcW w:w="258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0DEE77" w14:textId="77777777" w:rsidR="00D47CC6" w:rsidRPr="004A7AC1" w:rsidRDefault="00D47CC6" w:rsidP="00593C12">
            <w:pPr>
              <w:widowControl w:val="0"/>
              <w:spacing w:after="0"/>
              <w:rPr>
                <w:lang w:val="fr-FR"/>
                <w14:ligatures w14:val="none"/>
              </w:rPr>
            </w:pPr>
            <w:r w:rsidRPr="004A7AC1">
              <w:rPr>
                <w:sz w:val="18"/>
                <w:lang w:val="fr-FR"/>
              </w:rPr>
              <w:t xml:space="preserve"> </w:t>
            </w:r>
          </w:p>
        </w:tc>
      </w:tr>
      <w:tr w:rsidR="00D47CC6" w:rsidRPr="004A7AC1" w14:paraId="7ED5E710" w14:textId="77777777" w:rsidTr="00C92789">
        <w:trPr>
          <w:trHeight w:val="340"/>
        </w:trPr>
        <w:tc>
          <w:tcPr>
            <w:tcW w:w="239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39652C" w14:textId="77777777" w:rsidR="00D47CC6" w:rsidRPr="004A7AC1" w:rsidRDefault="00D47CC6" w:rsidP="00593C12">
            <w:pPr>
              <w:widowControl w:val="0"/>
              <w:spacing w:after="0"/>
              <w:rPr>
                <w:lang w:val="fr-FR"/>
                <w14:ligatures w14:val="none"/>
              </w:rPr>
            </w:pPr>
            <w:r w:rsidRPr="004A7AC1">
              <w:rPr>
                <w:lang w:val="fr-FR"/>
              </w:rPr>
              <w:t xml:space="preserve"> </w:t>
            </w:r>
          </w:p>
        </w:tc>
        <w:tc>
          <w:tcPr>
            <w:tcW w:w="239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EB3C72" w14:textId="77777777" w:rsidR="00D47CC6" w:rsidRPr="004A7AC1" w:rsidRDefault="00D47CC6" w:rsidP="00593C12">
            <w:pPr>
              <w:widowControl w:val="0"/>
              <w:spacing w:after="0"/>
              <w:rPr>
                <w:lang w:val="fr-FR"/>
                <w14:ligatures w14:val="none"/>
              </w:rPr>
            </w:pPr>
            <w:r w:rsidRPr="004A7AC1">
              <w:rPr>
                <w:lang w:val="fr-FR"/>
                <w14:ligatures w14:val="none"/>
              </w:rPr>
              <w:t xml:space="preserve">  </w:t>
            </w:r>
          </w:p>
        </w:tc>
        <w:tc>
          <w:tcPr>
            <w:tcW w:w="239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7ADE18" w14:textId="77777777" w:rsidR="00D47CC6" w:rsidRPr="004A7AC1" w:rsidRDefault="00D47CC6" w:rsidP="00593C12">
            <w:pPr>
              <w:widowControl w:val="0"/>
              <w:spacing w:after="0"/>
              <w:rPr>
                <w:lang w:val="fr-FR"/>
                <w14:ligatures w14:val="none"/>
              </w:rPr>
            </w:pPr>
            <w:r w:rsidRPr="004A7AC1">
              <w:rPr>
                <w:lang w:val="fr-FR"/>
                <w14:ligatures w14:val="none"/>
              </w:rPr>
              <w:t> </w:t>
            </w:r>
            <w:r w:rsidRPr="004A7AC1">
              <w:rPr>
                <w:color w:val="595959"/>
                <w:lang w:val="fr-FR" w:eastAsia="fr-FR"/>
              </w:rPr>
              <w:t xml:space="preserve"> </w:t>
            </w:r>
          </w:p>
        </w:tc>
        <w:tc>
          <w:tcPr>
            <w:tcW w:w="258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A72226" w14:textId="77777777" w:rsidR="00D47CC6" w:rsidRPr="004A7AC1" w:rsidRDefault="00D47CC6" w:rsidP="00593C12">
            <w:pPr>
              <w:widowControl w:val="0"/>
              <w:spacing w:after="0"/>
              <w:rPr>
                <w:lang w:val="fr-FR"/>
                <w14:ligatures w14:val="none"/>
              </w:rPr>
            </w:pPr>
            <w:r w:rsidRPr="004A7AC1">
              <w:rPr>
                <w:lang w:val="fr-FR"/>
              </w:rPr>
              <w:t xml:space="preserve"> </w:t>
            </w:r>
          </w:p>
        </w:tc>
      </w:tr>
      <w:tr w:rsidR="007211B1" w:rsidRPr="004A7AC1" w14:paraId="26FED6BF" w14:textId="77777777" w:rsidTr="00C92789">
        <w:trPr>
          <w:trHeight w:val="340"/>
        </w:trPr>
        <w:tc>
          <w:tcPr>
            <w:tcW w:w="23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B87CBB" w14:textId="77777777" w:rsidR="007211B1" w:rsidRPr="004A7AC1" w:rsidRDefault="007211B1" w:rsidP="00593C12">
            <w:pPr>
              <w:widowControl w:val="0"/>
              <w:spacing w:after="0"/>
              <w:rPr>
                <w:lang w:val="fr-FR"/>
              </w:rPr>
            </w:pPr>
          </w:p>
        </w:tc>
        <w:tc>
          <w:tcPr>
            <w:tcW w:w="23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960386" w14:textId="77777777" w:rsidR="007211B1" w:rsidRPr="004A7AC1" w:rsidRDefault="007211B1" w:rsidP="00593C12">
            <w:pPr>
              <w:widowControl w:val="0"/>
              <w:spacing w:after="0"/>
              <w:rPr>
                <w:lang w:val="fr-FR"/>
                <w14:ligatures w14:val="none"/>
              </w:rPr>
            </w:pPr>
          </w:p>
        </w:tc>
        <w:tc>
          <w:tcPr>
            <w:tcW w:w="23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12139B" w14:textId="77777777" w:rsidR="007211B1" w:rsidRPr="004A7AC1" w:rsidRDefault="007211B1" w:rsidP="00593C12">
            <w:pPr>
              <w:widowControl w:val="0"/>
              <w:spacing w:after="0"/>
              <w:rPr>
                <w:lang w:val="fr-FR"/>
                <w14:ligatures w14:val="none"/>
              </w:rPr>
            </w:pPr>
          </w:p>
        </w:tc>
        <w:tc>
          <w:tcPr>
            <w:tcW w:w="25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86F8AC" w14:textId="77777777" w:rsidR="007211B1" w:rsidRPr="004A7AC1" w:rsidRDefault="007211B1" w:rsidP="00593C12">
            <w:pPr>
              <w:widowControl w:val="0"/>
              <w:spacing w:after="0"/>
              <w:rPr>
                <w:lang w:val="fr-FR"/>
              </w:rPr>
            </w:pPr>
          </w:p>
        </w:tc>
      </w:tr>
      <w:tr w:rsidR="007211B1" w:rsidRPr="004A7AC1" w14:paraId="15001C39" w14:textId="77777777" w:rsidTr="00C92789">
        <w:trPr>
          <w:trHeight w:val="340"/>
        </w:trPr>
        <w:tc>
          <w:tcPr>
            <w:tcW w:w="23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C2813B" w14:textId="77777777" w:rsidR="007211B1" w:rsidRPr="004A7AC1" w:rsidRDefault="007211B1" w:rsidP="00593C12">
            <w:pPr>
              <w:widowControl w:val="0"/>
              <w:spacing w:after="0"/>
              <w:rPr>
                <w:lang w:val="fr-FR"/>
              </w:rPr>
            </w:pPr>
          </w:p>
        </w:tc>
        <w:tc>
          <w:tcPr>
            <w:tcW w:w="23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E47A0B" w14:textId="77777777" w:rsidR="007211B1" w:rsidRPr="004A7AC1" w:rsidRDefault="007211B1" w:rsidP="00593C12">
            <w:pPr>
              <w:widowControl w:val="0"/>
              <w:spacing w:after="0"/>
              <w:rPr>
                <w:lang w:val="fr-FR"/>
                <w14:ligatures w14:val="none"/>
              </w:rPr>
            </w:pPr>
          </w:p>
        </w:tc>
        <w:tc>
          <w:tcPr>
            <w:tcW w:w="23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2AC806" w14:textId="77777777" w:rsidR="007211B1" w:rsidRPr="004A7AC1" w:rsidRDefault="007211B1" w:rsidP="00593C12">
            <w:pPr>
              <w:widowControl w:val="0"/>
              <w:spacing w:after="0"/>
              <w:rPr>
                <w:lang w:val="fr-FR"/>
                <w14:ligatures w14:val="none"/>
              </w:rPr>
            </w:pPr>
          </w:p>
        </w:tc>
        <w:tc>
          <w:tcPr>
            <w:tcW w:w="25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48415B" w14:textId="77777777" w:rsidR="007211B1" w:rsidRPr="004A7AC1" w:rsidRDefault="007211B1" w:rsidP="00593C12">
            <w:pPr>
              <w:widowControl w:val="0"/>
              <w:spacing w:after="0"/>
              <w:rPr>
                <w:lang w:val="fr-FR"/>
              </w:rPr>
            </w:pPr>
          </w:p>
        </w:tc>
      </w:tr>
      <w:tr w:rsidR="00D47CC6" w:rsidRPr="004A7AC1" w14:paraId="2A566C13" w14:textId="77777777" w:rsidTr="00C92789">
        <w:trPr>
          <w:trHeight w:val="340"/>
        </w:trPr>
        <w:tc>
          <w:tcPr>
            <w:tcW w:w="239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0E5A27" w14:textId="77777777" w:rsidR="00D47CC6" w:rsidRPr="004A7AC1" w:rsidRDefault="00D47CC6" w:rsidP="00593C12">
            <w:pPr>
              <w:widowControl w:val="0"/>
              <w:spacing w:after="0"/>
              <w:rPr>
                <w:lang w:val="fr-FR"/>
                <w14:ligatures w14:val="none"/>
              </w:rPr>
            </w:pPr>
            <w:r w:rsidRPr="004A7AC1">
              <w:rPr>
                <w:lang w:val="fr-FR"/>
              </w:rPr>
              <w:t xml:space="preserve"> </w:t>
            </w:r>
          </w:p>
        </w:tc>
        <w:tc>
          <w:tcPr>
            <w:tcW w:w="239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A5886D" w14:textId="77777777" w:rsidR="00D47CC6" w:rsidRPr="004A7AC1" w:rsidRDefault="00D47CC6" w:rsidP="00593C12">
            <w:pPr>
              <w:widowControl w:val="0"/>
              <w:spacing w:after="0"/>
              <w:rPr>
                <w:lang w:val="fr-FR"/>
                <w14:ligatures w14:val="none"/>
              </w:rPr>
            </w:pPr>
            <w:r w:rsidRPr="004A7AC1">
              <w:rPr>
                <w:lang w:val="fr-FR"/>
                <w14:ligatures w14:val="none"/>
              </w:rPr>
              <w:t xml:space="preserve">  </w:t>
            </w:r>
          </w:p>
        </w:tc>
        <w:tc>
          <w:tcPr>
            <w:tcW w:w="239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6F739F" w14:textId="77777777" w:rsidR="00D47CC6" w:rsidRPr="004A7AC1" w:rsidRDefault="00D47CC6" w:rsidP="00593C12">
            <w:pPr>
              <w:pStyle w:val="NoSpacing"/>
              <w:rPr>
                <w:lang w:val="fr-FR" w:eastAsia="fr-LU"/>
              </w:rPr>
            </w:pPr>
            <w:r w:rsidRPr="004A7AC1">
              <w:rPr>
                <w:lang w:val="fr-FR"/>
                <w14:ligatures w14:val="none"/>
              </w:rPr>
              <w:t> </w:t>
            </w:r>
            <w:r w:rsidRPr="004A7AC1">
              <w:rPr>
                <w:lang w:val="fr-FR" w:eastAsia="fr-LU"/>
              </w:rPr>
              <w:t xml:space="preserve"> </w:t>
            </w:r>
          </w:p>
        </w:tc>
        <w:tc>
          <w:tcPr>
            <w:tcW w:w="258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B3732E" w14:textId="77777777" w:rsidR="00D47CC6" w:rsidRPr="004A7AC1" w:rsidRDefault="00D47CC6" w:rsidP="00593C12">
            <w:pPr>
              <w:widowControl w:val="0"/>
              <w:spacing w:after="0"/>
              <w:rPr>
                <w:lang w:val="fr-FR"/>
                <w14:ligatures w14:val="none"/>
              </w:rPr>
            </w:pPr>
            <w:r w:rsidRPr="004A7AC1">
              <w:rPr>
                <w:lang w:val="fr-FR"/>
              </w:rPr>
              <w:t xml:space="preserve"> </w:t>
            </w:r>
          </w:p>
        </w:tc>
      </w:tr>
    </w:tbl>
    <w:p w14:paraId="7220CB83" w14:textId="77777777" w:rsidR="006520B4" w:rsidRDefault="006520B4" w:rsidP="009D73CF">
      <w:pPr>
        <w:widowControl w:val="0"/>
        <w:spacing w:after="160" w:line="256" w:lineRule="auto"/>
        <w:rPr>
          <w:b/>
          <w:lang w:val="fr-FR"/>
          <w14:ligatures w14:val="none"/>
        </w:rPr>
        <w:sectPr w:rsidR="006520B4" w:rsidSect="00946C22">
          <w:headerReference w:type="default" r:id="rId10"/>
          <w:headerReference w:type="first" r:id="rId11"/>
          <w:pgSz w:w="11906" w:h="16838" w:code="9"/>
          <w:pgMar w:top="1418" w:right="1440" w:bottom="709" w:left="1134" w:header="709" w:footer="709" w:gutter="0"/>
          <w:cols w:space="708"/>
          <w:titlePg/>
          <w:docGrid w:linePitch="360"/>
        </w:sectPr>
      </w:pPr>
    </w:p>
    <w:p w14:paraId="2FC2D0A1" w14:textId="77777777" w:rsidR="006520B4" w:rsidRDefault="006520B4" w:rsidP="009D73CF">
      <w:pPr>
        <w:widowControl w:val="0"/>
        <w:spacing w:after="160" w:line="256" w:lineRule="auto"/>
        <w:rPr>
          <w:b/>
          <w:lang w:val="fr-FR"/>
          <w14:ligatures w14:val="none"/>
        </w:rPr>
      </w:pPr>
    </w:p>
    <w:p w14:paraId="0CC72B42" w14:textId="19916143" w:rsidR="00343765" w:rsidRPr="00BE0D30" w:rsidRDefault="00D81464" w:rsidP="009D73CF">
      <w:pPr>
        <w:widowControl w:val="0"/>
        <w:spacing w:after="160" w:line="256" w:lineRule="auto"/>
        <w:rPr>
          <w:b/>
          <w:sz w:val="32"/>
          <w:szCs w:val="32"/>
          <w:lang w:val="fr-FR"/>
          <w14:ligatures w14:val="none"/>
        </w:rPr>
      </w:pPr>
      <w:r w:rsidRPr="00D534DF">
        <w:rPr>
          <w:b/>
          <w:sz w:val="32"/>
          <w:szCs w:val="32"/>
          <w:lang w:val="fr-FR"/>
          <w14:ligatures w14:val="none"/>
        </w:rPr>
        <w:t>Prise en charge spécialisée </w:t>
      </w:r>
      <w:r w:rsidR="00F5434A">
        <w:rPr>
          <w:b/>
          <w:sz w:val="32"/>
          <w:szCs w:val="32"/>
          <w:lang w:val="fr-FR"/>
          <w14:ligatures w14:val="none"/>
        </w:rPr>
        <w:t>assurée par le CDSE</w:t>
      </w:r>
      <w:r w:rsidRPr="00D534DF">
        <w:rPr>
          <w:b/>
          <w:sz w:val="32"/>
          <w:szCs w:val="32"/>
          <w:lang w:val="fr-FR"/>
          <w14:ligatures w14:val="none"/>
        </w:rPr>
        <w:t>:</w:t>
      </w:r>
    </w:p>
    <w:tbl>
      <w:tblPr>
        <w:tblStyle w:val="TableGrid"/>
        <w:tblW w:w="15309" w:type="dxa"/>
        <w:tblLook w:val="04A0" w:firstRow="1" w:lastRow="0" w:firstColumn="1" w:lastColumn="0" w:noHBand="0" w:noVBand="1"/>
      </w:tblPr>
      <w:tblGrid>
        <w:gridCol w:w="593"/>
        <w:gridCol w:w="2651"/>
        <w:gridCol w:w="2852"/>
        <w:gridCol w:w="1842"/>
        <w:gridCol w:w="3119"/>
        <w:gridCol w:w="2268"/>
        <w:gridCol w:w="1984"/>
      </w:tblGrid>
      <w:tr w:rsidR="006520B4" w:rsidRPr="00DE0A89" w14:paraId="1A229C6C" w14:textId="249C463C" w:rsidTr="006520B4">
        <w:trPr>
          <w:trHeight w:val="300"/>
        </w:trPr>
        <w:tc>
          <w:tcPr>
            <w:tcW w:w="3244" w:type="dxa"/>
            <w:gridSpan w:val="2"/>
            <w:tcBorders>
              <w:top w:val="nil"/>
              <w:left w:val="nil"/>
            </w:tcBorders>
          </w:tcPr>
          <w:p w14:paraId="6D1EB235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2852" w:type="dxa"/>
            <w:shd w:val="clear" w:color="auto" w:fill="DEEAF6" w:themeFill="accent1" w:themeFillTint="33"/>
          </w:tcPr>
          <w:p w14:paraId="4DA79B75" w14:textId="6BEFA51A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</w:rPr>
            </w:pPr>
            <w:r w:rsidRPr="00DE0A89">
              <w:rPr>
                <w:rFonts w:asciiTheme="minorHAnsi" w:hAnsiTheme="minorHAnsi" w:cstheme="minorHAnsi"/>
              </w:rPr>
              <w:t xml:space="preserve"> Nom :</w:t>
            </w:r>
          </w:p>
        </w:tc>
        <w:tc>
          <w:tcPr>
            <w:tcW w:w="1842" w:type="dxa"/>
            <w:shd w:val="clear" w:color="auto" w:fill="DEEAF6" w:themeFill="accent1" w:themeFillTint="33"/>
          </w:tcPr>
          <w:p w14:paraId="3203A940" w14:textId="639DC736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</w:rPr>
            </w:pPr>
            <w:proofErr w:type="spellStart"/>
            <w:r w:rsidRPr="00DE0A89">
              <w:rPr>
                <w:rFonts w:asciiTheme="minorHAnsi" w:hAnsiTheme="minorHAnsi" w:cstheme="minorHAnsi"/>
              </w:rPr>
              <w:t>Téléphone</w:t>
            </w:r>
            <w:proofErr w:type="spellEnd"/>
            <w:r w:rsidRPr="00DE0A89">
              <w:rPr>
                <w:rFonts w:asciiTheme="minorHAnsi" w:hAnsiTheme="minorHAnsi" w:cstheme="minorHAnsi"/>
              </w:rPr>
              <w:t xml:space="preserve"> :</w:t>
            </w:r>
          </w:p>
        </w:tc>
        <w:tc>
          <w:tcPr>
            <w:tcW w:w="3119" w:type="dxa"/>
            <w:shd w:val="clear" w:color="auto" w:fill="DEEAF6" w:themeFill="accent1" w:themeFillTint="33"/>
          </w:tcPr>
          <w:p w14:paraId="5180DC9B" w14:textId="36F04AB2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</w:rPr>
            </w:pPr>
            <w:r w:rsidRPr="00DE0A89">
              <w:rPr>
                <w:rFonts w:asciiTheme="minorHAnsi" w:hAnsiTheme="minorHAnsi" w:cstheme="minorHAnsi"/>
              </w:rPr>
              <w:t>E-mail :</w:t>
            </w:r>
          </w:p>
        </w:tc>
        <w:tc>
          <w:tcPr>
            <w:tcW w:w="2268" w:type="dxa"/>
            <w:shd w:val="clear" w:color="auto" w:fill="DEEAF6" w:themeFill="accent1" w:themeFillTint="33"/>
          </w:tcPr>
          <w:p w14:paraId="579C16C6" w14:textId="3B6E4D9B" w:rsidR="006520B4" w:rsidRPr="00D56FF8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</w:rPr>
            </w:pPr>
            <w:r w:rsidRPr="00D56FF8">
              <w:rPr>
                <w:rFonts w:asciiTheme="minorHAnsi" w:hAnsiTheme="minorHAnsi" w:cstheme="minorHAnsi"/>
              </w:rPr>
              <w:t xml:space="preserve">Date de </w:t>
            </w:r>
            <w:proofErr w:type="spellStart"/>
            <w:r w:rsidRPr="00D56FF8">
              <w:rPr>
                <w:rFonts w:asciiTheme="minorHAnsi" w:hAnsiTheme="minorHAnsi" w:cstheme="minorHAnsi"/>
              </w:rPr>
              <w:t>début</w:t>
            </w:r>
            <w:proofErr w:type="spellEnd"/>
            <w:r w:rsidRPr="00D56FF8">
              <w:rPr>
                <w:rFonts w:asciiTheme="minorHAnsi" w:hAnsiTheme="minorHAnsi" w:cstheme="minorHAnsi"/>
              </w:rPr>
              <w:t xml:space="preserve"> de la </w:t>
            </w:r>
            <w:proofErr w:type="spellStart"/>
            <w:r w:rsidRPr="00D56FF8">
              <w:rPr>
                <w:rFonts w:asciiTheme="minorHAnsi" w:hAnsiTheme="minorHAnsi" w:cstheme="minorHAnsi"/>
              </w:rPr>
              <w:t>mesure</w:t>
            </w:r>
            <w:proofErr w:type="spellEnd"/>
          </w:p>
        </w:tc>
        <w:tc>
          <w:tcPr>
            <w:tcW w:w="1984" w:type="dxa"/>
            <w:shd w:val="clear" w:color="auto" w:fill="DEEAF6" w:themeFill="accent1" w:themeFillTint="33"/>
          </w:tcPr>
          <w:p w14:paraId="1A3F3741" w14:textId="3E93E896" w:rsidR="006520B4" w:rsidRPr="00D56FF8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Date de </w:t>
            </w:r>
            <w:proofErr w:type="spellStart"/>
            <w:r>
              <w:rPr>
                <w:rFonts w:asciiTheme="minorHAnsi" w:hAnsiTheme="minorHAnsi" w:cstheme="minorHAnsi"/>
              </w:rPr>
              <w:t>fin</w:t>
            </w:r>
            <w:proofErr w:type="spellEnd"/>
            <w:r>
              <w:rPr>
                <w:rFonts w:asciiTheme="minorHAnsi" w:hAnsiTheme="minorHAnsi" w:cstheme="minorHAnsi"/>
              </w:rPr>
              <w:t xml:space="preserve"> de la </w:t>
            </w:r>
            <w:proofErr w:type="spellStart"/>
            <w:r>
              <w:rPr>
                <w:rFonts w:asciiTheme="minorHAnsi" w:hAnsiTheme="minorHAnsi" w:cstheme="minorHAnsi"/>
              </w:rPr>
              <w:t>mesure</w:t>
            </w:r>
            <w:proofErr w:type="spellEnd"/>
          </w:p>
        </w:tc>
      </w:tr>
      <w:tr w:rsidR="006520B4" w:rsidRPr="00DE0A89" w14:paraId="2D0D3764" w14:textId="063768B9" w:rsidTr="006520B4">
        <w:trPr>
          <w:trHeight w:val="300"/>
        </w:trPr>
        <w:sdt>
          <w:sdtPr>
            <w:rPr>
              <w:rFonts w:asciiTheme="minorHAnsi" w:hAnsiTheme="minorHAnsi" w:cstheme="minorHAnsi"/>
              <w:b/>
              <w:lang w:val="fr-FR"/>
              <w14:ligatures w14:val="none"/>
            </w:rPr>
            <w:id w:val="-21157426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93" w:type="dxa"/>
                <w:vMerge w:val="restart"/>
              </w:tcPr>
              <w:p w14:paraId="3ABBEA25" w14:textId="591DC77F" w:rsidR="006520B4" w:rsidRPr="00DE0A89" w:rsidRDefault="006520B4" w:rsidP="00DE0A89">
                <w:pPr>
                  <w:widowControl w:val="0"/>
                  <w:spacing w:after="160" w:line="256" w:lineRule="auto"/>
                  <w:rPr>
                    <w:rFonts w:asciiTheme="minorHAnsi" w:hAnsiTheme="minorHAnsi" w:cstheme="minorHAnsi"/>
                    <w:b/>
                    <w:lang w:val="fr-FR"/>
                    <w14:ligatures w14:val="none"/>
                  </w:rPr>
                </w:pPr>
                <w:r w:rsidRPr="00DE0A89">
                  <w:rPr>
                    <w:rFonts w:ascii="Segoe UI Symbol" w:eastAsia="MS Gothic" w:hAnsi="Segoe UI Symbol" w:cs="Segoe UI Symbol"/>
                    <w:b/>
                    <w:lang w:val="fr-FR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651" w:type="dxa"/>
          </w:tcPr>
          <w:p w14:paraId="7C3EFD0C" w14:textId="29182876" w:rsidR="006520B4" w:rsidRPr="00DE0A89" w:rsidRDefault="006520B4" w:rsidP="00DE0A89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bCs/>
                <w:lang w:val="fr-FR"/>
                <w14:ligatures w14:val="none"/>
              </w:rPr>
            </w:pPr>
            <w:proofErr w:type="spellStart"/>
            <w:r w:rsidRPr="00DE0A89">
              <w:rPr>
                <w:rFonts w:asciiTheme="minorHAnsi" w:hAnsiTheme="minorHAnsi" w:cstheme="minorHAnsi"/>
                <w:b/>
                <w:bCs/>
              </w:rPr>
              <w:t>Diagno</w:t>
            </w:r>
            <w:r>
              <w:rPr>
                <w:rFonts w:asciiTheme="minorHAnsi" w:hAnsiTheme="minorHAnsi" w:cstheme="minorHAnsi"/>
                <w:b/>
                <w:bCs/>
              </w:rPr>
              <w:t>s</w:t>
            </w:r>
            <w:r w:rsidRPr="00DE0A89">
              <w:rPr>
                <w:rFonts w:asciiTheme="minorHAnsi" w:hAnsiTheme="minorHAnsi" w:cstheme="minorHAnsi"/>
                <w:b/>
                <w:bCs/>
              </w:rPr>
              <w:t>tic</w:t>
            </w:r>
            <w:proofErr w:type="spellEnd"/>
            <w:r w:rsidRPr="00DE0A89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proofErr w:type="spellStart"/>
            <w:r w:rsidRPr="00DE0A89">
              <w:rPr>
                <w:rFonts w:asciiTheme="minorHAnsi" w:hAnsiTheme="minorHAnsi" w:cstheme="minorHAnsi"/>
                <w:b/>
                <w:bCs/>
              </w:rPr>
              <w:t>spécialisé</w:t>
            </w:r>
            <w:proofErr w:type="spellEnd"/>
          </w:p>
        </w:tc>
        <w:tc>
          <w:tcPr>
            <w:tcW w:w="2852" w:type="dxa"/>
            <w:vMerge w:val="restart"/>
            <w:shd w:val="clear" w:color="auto" w:fill="auto"/>
          </w:tcPr>
          <w:p w14:paraId="177EB99C" w14:textId="60B628AB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  <w:r w:rsidRPr="00DE0A89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1842" w:type="dxa"/>
            <w:vMerge w:val="restart"/>
            <w:shd w:val="clear" w:color="auto" w:fill="auto"/>
          </w:tcPr>
          <w:p w14:paraId="5DA9A0E7" w14:textId="5B2C5869" w:rsidR="006520B4" w:rsidRPr="00DE0A89" w:rsidRDefault="006520B4" w:rsidP="00DE0A89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3119" w:type="dxa"/>
            <w:vMerge w:val="restart"/>
            <w:shd w:val="clear" w:color="auto" w:fill="auto"/>
          </w:tcPr>
          <w:p w14:paraId="4F8E9C41" w14:textId="4F489553" w:rsidR="006520B4" w:rsidRPr="00DE0A89" w:rsidRDefault="006520B4" w:rsidP="00DE0A89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2268" w:type="dxa"/>
            <w:vMerge w:val="restart"/>
            <w:shd w:val="clear" w:color="auto" w:fill="auto"/>
          </w:tcPr>
          <w:p w14:paraId="43248D18" w14:textId="2E95818C" w:rsidR="006520B4" w:rsidRPr="00DE0A89" w:rsidRDefault="006520B4" w:rsidP="00DE0A89">
            <w:pPr>
              <w:widowControl w:val="0"/>
              <w:spacing w:after="160" w:line="25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84" w:type="dxa"/>
            <w:vMerge w:val="restart"/>
          </w:tcPr>
          <w:p w14:paraId="16B925DA" w14:textId="77777777" w:rsidR="006520B4" w:rsidRPr="00DE0A89" w:rsidRDefault="006520B4" w:rsidP="00DE0A89">
            <w:pPr>
              <w:widowControl w:val="0"/>
              <w:spacing w:after="160" w:line="256" w:lineRule="auto"/>
              <w:rPr>
                <w:rFonts w:asciiTheme="minorHAnsi" w:hAnsiTheme="minorHAnsi" w:cstheme="minorHAnsi"/>
              </w:rPr>
            </w:pPr>
          </w:p>
        </w:tc>
      </w:tr>
      <w:tr w:rsidR="006520B4" w:rsidRPr="00DE0A89" w14:paraId="26CEE1DB" w14:textId="57EDC8DA" w:rsidTr="006520B4">
        <w:trPr>
          <w:trHeight w:val="300"/>
        </w:trPr>
        <w:tc>
          <w:tcPr>
            <w:tcW w:w="593" w:type="dxa"/>
            <w:vMerge/>
          </w:tcPr>
          <w:p w14:paraId="453BB7E1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2651" w:type="dxa"/>
            <w:shd w:val="clear" w:color="auto" w:fill="DEEAF6" w:themeFill="accent1" w:themeFillTint="33"/>
          </w:tcPr>
          <w:p w14:paraId="1F09FCB2" w14:textId="7AD3F525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Cs/>
                <w:lang w:val="fr-FR"/>
                <w14:ligatures w14:val="none"/>
              </w:rPr>
            </w:pPr>
            <w:proofErr w:type="spellStart"/>
            <w:r w:rsidRPr="00DE0A89">
              <w:rPr>
                <w:rFonts w:asciiTheme="minorHAnsi" w:hAnsiTheme="minorHAnsi" w:cstheme="minorHAnsi"/>
                <w:bCs/>
                <w:lang w:val="fr-FR"/>
                <w14:ligatures w14:val="none"/>
              </w:rPr>
              <w:t>Intervenant</w:t>
            </w:r>
            <w:r>
              <w:rPr>
                <w:bCs/>
                <w:lang w:val="fr-FR"/>
                <w14:ligatures w14:val="none"/>
              </w:rPr>
              <w:t>·</w:t>
            </w:r>
            <w:r w:rsidRPr="00DE0A89">
              <w:rPr>
                <w:rFonts w:asciiTheme="minorHAnsi" w:hAnsiTheme="minorHAnsi" w:cstheme="minorHAnsi"/>
                <w:bCs/>
                <w:lang w:val="fr-FR"/>
                <w14:ligatures w14:val="none"/>
              </w:rPr>
              <w:t>e</w:t>
            </w:r>
            <w:proofErr w:type="spellEnd"/>
            <w:r w:rsidRPr="00DE0A89">
              <w:rPr>
                <w:rFonts w:asciiTheme="minorHAnsi" w:hAnsiTheme="minorHAnsi" w:cstheme="minorHAnsi"/>
                <w:bCs/>
                <w:lang w:val="fr-FR"/>
                <w14:ligatures w14:val="none"/>
              </w:rPr>
              <w:t> :</w:t>
            </w:r>
          </w:p>
        </w:tc>
        <w:tc>
          <w:tcPr>
            <w:tcW w:w="2852" w:type="dxa"/>
            <w:vMerge/>
          </w:tcPr>
          <w:p w14:paraId="5D2FF6DA" w14:textId="308B07C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1842" w:type="dxa"/>
            <w:vMerge/>
          </w:tcPr>
          <w:p w14:paraId="5DFCAF81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3119" w:type="dxa"/>
            <w:vMerge/>
          </w:tcPr>
          <w:p w14:paraId="41E5C54D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2268" w:type="dxa"/>
            <w:vMerge/>
          </w:tcPr>
          <w:p w14:paraId="49A509AC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1984" w:type="dxa"/>
            <w:vMerge/>
          </w:tcPr>
          <w:p w14:paraId="583F36EC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</w:tr>
      <w:tr w:rsidR="006520B4" w:rsidRPr="00DE0A89" w14:paraId="6C2405B4" w14:textId="0C2AF2E0" w:rsidTr="006520B4">
        <w:trPr>
          <w:trHeight w:val="222"/>
        </w:trPr>
        <w:sdt>
          <w:sdtPr>
            <w:rPr>
              <w:rFonts w:asciiTheme="minorHAnsi" w:hAnsiTheme="minorHAnsi" w:cstheme="minorHAnsi"/>
              <w:b/>
              <w:lang w:val="fr-FR"/>
              <w14:ligatures w14:val="none"/>
            </w:rPr>
            <w:id w:val="-5291833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93" w:type="dxa"/>
                <w:vMerge w:val="restart"/>
              </w:tcPr>
              <w:p w14:paraId="1CE8719F" w14:textId="3EE8EC5F" w:rsidR="006520B4" w:rsidRPr="00DE0A89" w:rsidRDefault="006520B4" w:rsidP="00EE143C">
                <w:pPr>
                  <w:widowControl w:val="0"/>
                  <w:spacing w:after="160" w:line="256" w:lineRule="auto"/>
                  <w:rPr>
                    <w:rFonts w:asciiTheme="minorHAnsi" w:hAnsiTheme="minorHAnsi" w:cstheme="minorHAnsi"/>
                    <w:b/>
                    <w:lang w:val="fr-FR"/>
                    <w14:ligatures w14:val="none"/>
                  </w:rPr>
                </w:pPr>
                <w:r w:rsidRPr="00DE0A89">
                  <w:rPr>
                    <w:rFonts w:ascii="Segoe UI Symbol" w:eastAsia="MS Gothic" w:hAnsi="Segoe UI Symbol" w:cs="Segoe UI Symbol"/>
                    <w:b/>
                    <w:lang w:val="fr-FR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651" w:type="dxa"/>
          </w:tcPr>
          <w:p w14:paraId="6F12BFA2" w14:textId="17AED006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  <w:r>
              <w:rPr>
                <w:rFonts w:asciiTheme="minorHAnsi" w:hAnsiTheme="minorHAnsi" w:cstheme="minorHAnsi"/>
                <w:b/>
                <w:lang w:val="fr-FR"/>
                <w14:ligatures w14:val="none"/>
              </w:rPr>
              <w:t xml:space="preserve">Conseil et guidance des </w:t>
            </w:r>
            <w:proofErr w:type="spellStart"/>
            <w:r>
              <w:rPr>
                <w:rFonts w:asciiTheme="minorHAnsi" w:hAnsiTheme="minorHAnsi" w:cstheme="minorHAnsi"/>
                <w:b/>
                <w:lang w:val="fr-FR"/>
                <w14:ligatures w14:val="none"/>
              </w:rPr>
              <w:t>professionnel·le</w:t>
            </w:r>
            <w:r>
              <w:rPr>
                <w:b/>
                <w:lang w:val="fr-FR"/>
                <w14:ligatures w14:val="none"/>
              </w:rPr>
              <w:t>·</w:t>
            </w:r>
            <w:r>
              <w:rPr>
                <w:rFonts w:asciiTheme="minorHAnsi" w:hAnsiTheme="minorHAnsi" w:cstheme="minorHAnsi"/>
                <w:b/>
                <w:lang w:val="fr-FR"/>
                <w14:ligatures w14:val="none"/>
              </w:rPr>
              <w:t>s</w:t>
            </w:r>
            <w:proofErr w:type="spellEnd"/>
          </w:p>
        </w:tc>
        <w:tc>
          <w:tcPr>
            <w:tcW w:w="2852" w:type="dxa"/>
            <w:vMerge w:val="restart"/>
          </w:tcPr>
          <w:p w14:paraId="3D4E8E8E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1842" w:type="dxa"/>
            <w:vMerge w:val="restart"/>
          </w:tcPr>
          <w:p w14:paraId="1BA499FF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3119" w:type="dxa"/>
            <w:vMerge w:val="restart"/>
          </w:tcPr>
          <w:p w14:paraId="14B48376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2268" w:type="dxa"/>
            <w:vMerge w:val="restart"/>
          </w:tcPr>
          <w:p w14:paraId="12B90E3F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1984" w:type="dxa"/>
            <w:vMerge w:val="restart"/>
          </w:tcPr>
          <w:p w14:paraId="66B42781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</w:tr>
      <w:tr w:rsidR="006520B4" w:rsidRPr="00DE0A89" w14:paraId="2E3E6E57" w14:textId="285C7F8B" w:rsidTr="006520B4">
        <w:trPr>
          <w:trHeight w:val="222"/>
        </w:trPr>
        <w:tc>
          <w:tcPr>
            <w:tcW w:w="593" w:type="dxa"/>
            <w:vMerge/>
          </w:tcPr>
          <w:p w14:paraId="03734185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2651" w:type="dxa"/>
            <w:shd w:val="clear" w:color="auto" w:fill="DEEAF6" w:themeFill="accent1" w:themeFillTint="33"/>
          </w:tcPr>
          <w:p w14:paraId="77A53C64" w14:textId="3AF4DEC6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Cs/>
                <w:lang w:val="fr-FR"/>
                <w14:ligatures w14:val="none"/>
              </w:rPr>
            </w:pPr>
            <w:proofErr w:type="spellStart"/>
            <w:r w:rsidRPr="00DE0A89">
              <w:rPr>
                <w:rFonts w:asciiTheme="minorHAnsi" w:hAnsiTheme="minorHAnsi" w:cstheme="minorHAnsi"/>
                <w:bCs/>
                <w:lang w:val="fr-FR"/>
                <w14:ligatures w14:val="none"/>
              </w:rPr>
              <w:t>Intervenant</w:t>
            </w:r>
            <w:r>
              <w:rPr>
                <w:bCs/>
                <w:lang w:val="fr-FR"/>
                <w14:ligatures w14:val="none"/>
              </w:rPr>
              <w:t>·</w:t>
            </w:r>
            <w:r w:rsidRPr="00DE0A89">
              <w:rPr>
                <w:rFonts w:asciiTheme="minorHAnsi" w:hAnsiTheme="minorHAnsi" w:cstheme="minorHAnsi"/>
                <w:bCs/>
                <w:lang w:val="fr-FR"/>
                <w14:ligatures w14:val="none"/>
              </w:rPr>
              <w:t>e</w:t>
            </w:r>
            <w:proofErr w:type="spellEnd"/>
          </w:p>
        </w:tc>
        <w:tc>
          <w:tcPr>
            <w:tcW w:w="2852" w:type="dxa"/>
            <w:vMerge/>
          </w:tcPr>
          <w:p w14:paraId="190AC78F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1842" w:type="dxa"/>
            <w:vMerge/>
          </w:tcPr>
          <w:p w14:paraId="2142C6D2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3119" w:type="dxa"/>
            <w:vMerge/>
          </w:tcPr>
          <w:p w14:paraId="19D22768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2268" w:type="dxa"/>
            <w:vMerge/>
          </w:tcPr>
          <w:p w14:paraId="7EC1233B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1984" w:type="dxa"/>
            <w:vMerge/>
          </w:tcPr>
          <w:p w14:paraId="7F95BEC0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</w:tr>
      <w:tr w:rsidR="006520B4" w:rsidRPr="00DE0A89" w14:paraId="7BA692B1" w14:textId="2EC3C1FD" w:rsidTr="006520B4">
        <w:trPr>
          <w:trHeight w:val="222"/>
        </w:trPr>
        <w:sdt>
          <w:sdtPr>
            <w:rPr>
              <w:rFonts w:asciiTheme="minorHAnsi" w:hAnsiTheme="minorHAnsi" w:cstheme="minorHAnsi"/>
              <w:b/>
              <w:lang w:val="fr-FR"/>
              <w14:ligatures w14:val="none"/>
            </w:rPr>
            <w:id w:val="-8864081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93" w:type="dxa"/>
                <w:vMerge w:val="restart"/>
              </w:tcPr>
              <w:p w14:paraId="0274E144" w14:textId="3A3E3B33" w:rsidR="006520B4" w:rsidRPr="00DE0A89" w:rsidRDefault="006520B4" w:rsidP="00EE143C">
                <w:pPr>
                  <w:widowControl w:val="0"/>
                  <w:spacing w:after="160" w:line="256" w:lineRule="auto"/>
                  <w:rPr>
                    <w:rFonts w:asciiTheme="minorHAnsi" w:hAnsiTheme="minorHAnsi" w:cstheme="minorHAnsi"/>
                    <w:b/>
                    <w:lang w:val="fr-FR"/>
                    <w14:ligatures w14:val="none"/>
                  </w:rPr>
                </w:pPr>
                <w:r w:rsidRPr="00DE0A89">
                  <w:rPr>
                    <w:rFonts w:ascii="Segoe UI Symbol" w:eastAsia="MS Gothic" w:hAnsi="Segoe UI Symbol" w:cs="Segoe UI Symbol"/>
                    <w:b/>
                    <w:lang w:val="fr-FR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651" w:type="dxa"/>
          </w:tcPr>
          <w:p w14:paraId="3CFBC14D" w14:textId="788BFDDB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  <w:r>
              <w:rPr>
                <w:rFonts w:asciiTheme="minorHAnsi" w:hAnsiTheme="minorHAnsi" w:cstheme="minorHAnsi"/>
                <w:b/>
                <w:lang w:val="fr-FR"/>
                <w14:ligatures w14:val="none"/>
              </w:rPr>
              <w:t xml:space="preserve">Conseil et guidance parents </w:t>
            </w:r>
          </w:p>
        </w:tc>
        <w:tc>
          <w:tcPr>
            <w:tcW w:w="2852" w:type="dxa"/>
            <w:vMerge w:val="restart"/>
          </w:tcPr>
          <w:p w14:paraId="21338B01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1842" w:type="dxa"/>
            <w:vMerge w:val="restart"/>
          </w:tcPr>
          <w:p w14:paraId="2DF68151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3119" w:type="dxa"/>
            <w:vMerge w:val="restart"/>
          </w:tcPr>
          <w:p w14:paraId="64CBDB3D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2268" w:type="dxa"/>
            <w:vMerge w:val="restart"/>
          </w:tcPr>
          <w:p w14:paraId="6A03CEC0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1984" w:type="dxa"/>
            <w:vMerge w:val="restart"/>
          </w:tcPr>
          <w:p w14:paraId="26F5D2AA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</w:tr>
      <w:tr w:rsidR="006520B4" w:rsidRPr="00DE0A89" w14:paraId="783E8DDE" w14:textId="3F9F8FBC" w:rsidTr="006520B4">
        <w:trPr>
          <w:trHeight w:val="222"/>
        </w:trPr>
        <w:tc>
          <w:tcPr>
            <w:tcW w:w="593" w:type="dxa"/>
            <w:vMerge/>
          </w:tcPr>
          <w:p w14:paraId="74BDB585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2651" w:type="dxa"/>
            <w:shd w:val="clear" w:color="auto" w:fill="DEEAF6" w:themeFill="accent1" w:themeFillTint="33"/>
          </w:tcPr>
          <w:p w14:paraId="2CE9ACD3" w14:textId="327852EA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  <w:proofErr w:type="spellStart"/>
            <w:r w:rsidRPr="00DE0A89">
              <w:rPr>
                <w:rFonts w:asciiTheme="minorHAnsi" w:hAnsiTheme="minorHAnsi" w:cstheme="minorHAnsi"/>
                <w:bCs/>
                <w:lang w:val="fr-FR"/>
                <w14:ligatures w14:val="none"/>
              </w:rPr>
              <w:t>Intervenant</w:t>
            </w:r>
            <w:r>
              <w:rPr>
                <w:bCs/>
                <w:lang w:val="fr-FR"/>
                <w14:ligatures w14:val="none"/>
              </w:rPr>
              <w:t>·</w:t>
            </w:r>
            <w:r w:rsidRPr="00DE0A89">
              <w:rPr>
                <w:rFonts w:asciiTheme="minorHAnsi" w:hAnsiTheme="minorHAnsi" w:cstheme="minorHAnsi"/>
                <w:bCs/>
                <w:lang w:val="fr-FR"/>
                <w14:ligatures w14:val="none"/>
              </w:rPr>
              <w:t>e</w:t>
            </w:r>
            <w:proofErr w:type="spellEnd"/>
          </w:p>
        </w:tc>
        <w:tc>
          <w:tcPr>
            <w:tcW w:w="2852" w:type="dxa"/>
            <w:vMerge/>
          </w:tcPr>
          <w:p w14:paraId="1B97D7B9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1842" w:type="dxa"/>
            <w:vMerge/>
          </w:tcPr>
          <w:p w14:paraId="2607B3CA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3119" w:type="dxa"/>
            <w:vMerge/>
          </w:tcPr>
          <w:p w14:paraId="10892434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2268" w:type="dxa"/>
            <w:vMerge/>
          </w:tcPr>
          <w:p w14:paraId="6AC2D068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1984" w:type="dxa"/>
            <w:vMerge/>
          </w:tcPr>
          <w:p w14:paraId="675A002D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</w:tr>
      <w:tr w:rsidR="006520B4" w:rsidRPr="00DE0A89" w14:paraId="6A1187B8" w14:textId="02C5B93C" w:rsidTr="006520B4">
        <w:trPr>
          <w:trHeight w:val="222"/>
        </w:trPr>
        <w:sdt>
          <w:sdtPr>
            <w:rPr>
              <w:rFonts w:asciiTheme="minorHAnsi" w:hAnsiTheme="minorHAnsi" w:cstheme="minorHAnsi"/>
              <w:b/>
              <w:lang w:val="fr-FR"/>
              <w14:ligatures w14:val="none"/>
            </w:rPr>
            <w:id w:val="9635446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93" w:type="dxa"/>
                <w:vMerge w:val="restart"/>
              </w:tcPr>
              <w:p w14:paraId="6CB14F51" w14:textId="27CA57E8" w:rsidR="006520B4" w:rsidRPr="00DE0A89" w:rsidRDefault="006520B4" w:rsidP="00EE143C">
                <w:pPr>
                  <w:widowControl w:val="0"/>
                  <w:spacing w:after="160" w:line="256" w:lineRule="auto"/>
                  <w:rPr>
                    <w:rFonts w:asciiTheme="minorHAnsi" w:hAnsiTheme="minorHAnsi" w:cstheme="minorHAnsi"/>
                    <w:b/>
                    <w:lang w:val="fr-FR"/>
                    <w14:ligatures w14:val="none"/>
                  </w:rPr>
                </w:pPr>
                <w:r w:rsidRPr="00DE0A89">
                  <w:rPr>
                    <w:rFonts w:ascii="Segoe UI Symbol" w:eastAsia="MS Gothic" w:hAnsi="Segoe UI Symbol" w:cs="Segoe UI Symbol"/>
                    <w:b/>
                    <w:lang w:val="fr-FR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651" w:type="dxa"/>
          </w:tcPr>
          <w:p w14:paraId="405680D8" w14:textId="55CCD7F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  <w:r>
              <w:rPr>
                <w:rFonts w:asciiTheme="minorHAnsi" w:hAnsiTheme="minorHAnsi" w:cstheme="minorHAnsi"/>
                <w:b/>
                <w:lang w:val="fr-FR"/>
                <w14:ligatures w14:val="none"/>
              </w:rPr>
              <w:t>ISA</w:t>
            </w:r>
          </w:p>
        </w:tc>
        <w:tc>
          <w:tcPr>
            <w:tcW w:w="2852" w:type="dxa"/>
            <w:vMerge w:val="restart"/>
          </w:tcPr>
          <w:p w14:paraId="5199B1B7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1842" w:type="dxa"/>
            <w:vMerge w:val="restart"/>
          </w:tcPr>
          <w:p w14:paraId="0A552F87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3119" w:type="dxa"/>
            <w:vMerge w:val="restart"/>
          </w:tcPr>
          <w:p w14:paraId="010CFB4E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2268" w:type="dxa"/>
            <w:vMerge w:val="restart"/>
          </w:tcPr>
          <w:p w14:paraId="04D418CA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1984" w:type="dxa"/>
            <w:vMerge w:val="restart"/>
          </w:tcPr>
          <w:p w14:paraId="765FE213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</w:tr>
      <w:tr w:rsidR="006520B4" w:rsidRPr="00DE0A89" w14:paraId="16FF5F44" w14:textId="5770E458" w:rsidTr="006520B4">
        <w:trPr>
          <w:trHeight w:val="222"/>
        </w:trPr>
        <w:tc>
          <w:tcPr>
            <w:tcW w:w="593" w:type="dxa"/>
            <w:vMerge/>
          </w:tcPr>
          <w:p w14:paraId="0CD4EB06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2651" w:type="dxa"/>
            <w:shd w:val="clear" w:color="auto" w:fill="DEEAF6" w:themeFill="accent1" w:themeFillTint="33"/>
          </w:tcPr>
          <w:p w14:paraId="5F490817" w14:textId="3EAEEFCA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  <w:proofErr w:type="spellStart"/>
            <w:r w:rsidRPr="00DE0A89">
              <w:rPr>
                <w:rFonts w:asciiTheme="minorHAnsi" w:hAnsiTheme="minorHAnsi" w:cstheme="minorHAnsi"/>
                <w:bCs/>
                <w:lang w:val="fr-FR"/>
                <w14:ligatures w14:val="none"/>
              </w:rPr>
              <w:t>Intervenan</w:t>
            </w:r>
            <w:r>
              <w:rPr>
                <w:rFonts w:asciiTheme="minorHAnsi" w:hAnsiTheme="minorHAnsi" w:cstheme="minorHAnsi"/>
                <w:bCs/>
                <w:lang w:val="fr-FR"/>
                <w14:ligatures w14:val="none"/>
              </w:rPr>
              <w:t>t</w:t>
            </w:r>
            <w:r>
              <w:rPr>
                <w:bCs/>
                <w:lang w:val="fr-FR"/>
                <w14:ligatures w14:val="none"/>
              </w:rPr>
              <w:t>·</w:t>
            </w:r>
            <w:r w:rsidRPr="00DE0A89">
              <w:rPr>
                <w:rFonts w:asciiTheme="minorHAnsi" w:hAnsiTheme="minorHAnsi" w:cstheme="minorHAnsi"/>
                <w:bCs/>
                <w:lang w:val="fr-FR"/>
                <w14:ligatures w14:val="none"/>
              </w:rPr>
              <w:t>e</w:t>
            </w:r>
            <w:proofErr w:type="spellEnd"/>
          </w:p>
        </w:tc>
        <w:tc>
          <w:tcPr>
            <w:tcW w:w="2852" w:type="dxa"/>
            <w:vMerge/>
          </w:tcPr>
          <w:p w14:paraId="0FC83C11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1842" w:type="dxa"/>
            <w:vMerge/>
          </w:tcPr>
          <w:p w14:paraId="2EBDE0A7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3119" w:type="dxa"/>
            <w:vMerge/>
          </w:tcPr>
          <w:p w14:paraId="456035DE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2268" w:type="dxa"/>
            <w:vMerge/>
          </w:tcPr>
          <w:p w14:paraId="22CA5A3E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1984" w:type="dxa"/>
            <w:vMerge/>
          </w:tcPr>
          <w:p w14:paraId="20F4F50A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</w:tr>
      <w:tr w:rsidR="006520B4" w:rsidRPr="00DE0A89" w14:paraId="114E48EB" w14:textId="706937C7" w:rsidTr="006520B4">
        <w:trPr>
          <w:trHeight w:val="222"/>
        </w:trPr>
        <w:sdt>
          <w:sdtPr>
            <w:rPr>
              <w:rFonts w:asciiTheme="minorHAnsi" w:hAnsiTheme="minorHAnsi" w:cstheme="minorHAnsi"/>
              <w:b/>
              <w:lang w:val="fr-FR"/>
              <w14:ligatures w14:val="none"/>
            </w:rPr>
            <w:id w:val="-10987158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93" w:type="dxa"/>
                <w:vMerge w:val="restart"/>
              </w:tcPr>
              <w:p w14:paraId="5CCF1DFF" w14:textId="68981704" w:rsidR="006520B4" w:rsidRPr="00DE0A89" w:rsidRDefault="006520B4" w:rsidP="00EE143C">
                <w:pPr>
                  <w:widowControl w:val="0"/>
                  <w:spacing w:after="160" w:line="256" w:lineRule="auto"/>
                  <w:rPr>
                    <w:rFonts w:asciiTheme="minorHAnsi" w:hAnsiTheme="minorHAnsi" w:cstheme="minorHAnsi"/>
                    <w:b/>
                    <w:lang w:val="fr-FR"/>
                    <w14:ligatures w14:val="none"/>
                  </w:rPr>
                </w:pPr>
                <w:r w:rsidRPr="00DE0A89">
                  <w:rPr>
                    <w:rFonts w:ascii="Segoe UI Symbol" w:eastAsia="MS Gothic" w:hAnsi="Segoe UI Symbol" w:cs="Segoe UI Symbol"/>
                    <w:b/>
                    <w:lang w:val="fr-FR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651" w:type="dxa"/>
          </w:tcPr>
          <w:p w14:paraId="3D909A60" w14:textId="713C639C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  <w:r>
              <w:rPr>
                <w:b/>
                <w:lang w:val="fr-FR"/>
                <w14:ligatures w14:val="none"/>
              </w:rPr>
              <w:t>Atelier d’apprentissage spécifique </w:t>
            </w:r>
          </w:p>
        </w:tc>
        <w:tc>
          <w:tcPr>
            <w:tcW w:w="2852" w:type="dxa"/>
            <w:vMerge w:val="restart"/>
          </w:tcPr>
          <w:p w14:paraId="6F7F35D4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1842" w:type="dxa"/>
            <w:vMerge w:val="restart"/>
          </w:tcPr>
          <w:p w14:paraId="1FD7A13F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3119" w:type="dxa"/>
            <w:vMerge w:val="restart"/>
          </w:tcPr>
          <w:p w14:paraId="2E51C062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2268" w:type="dxa"/>
            <w:vMerge w:val="restart"/>
          </w:tcPr>
          <w:p w14:paraId="1415FEE3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1984" w:type="dxa"/>
            <w:vMerge w:val="restart"/>
          </w:tcPr>
          <w:p w14:paraId="0F8DC183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</w:tr>
      <w:tr w:rsidR="006520B4" w:rsidRPr="00DE0A89" w14:paraId="045DE412" w14:textId="4C456793" w:rsidTr="006520B4">
        <w:trPr>
          <w:trHeight w:val="222"/>
        </w:trPr>
        <w:tc>
          <w:tcPr>
            <w:tcW w:w="593" w:type="dxa"/>
            <w:vMerge/>
          </w:tcPr>
          <w:p w14:paraId="588D0451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2651" w:type="dxa"/>
            <w:shd w:val="clear" w:color="auto" w:fill="DEEAF6" w:themeFill="accent1" w:themeFillTint="33"/>
          </w:tcPr>
          <w:p w14:paraId="34EB6B92" w14:textId="7FC7BEF0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  <w:proofErr w:type="spellStart"/>
            <w:r w:rsidRPr="00DE0A89">
              <w:rPr>
                <w:rFonts w:asciiTheme="minorHAnsi" w:hAnsiTheme="minorHAnsi" w:cstheme="minorHAnsi"/>
                <w:bCs/>
                <w:lang w:val="fr-FR"/>
                <w14:ligatures w14:val="none"/>
              </w:rPr>
              <w:t>Intervenant</w:t>
            </w:r>
            <w:r>
              <w:rPr>
                <w:bCs/>
                <w:lang w:val="fr-FR"/>
                <w14:ligatures w14:val="none"/>
              </w:rPr>
              <w:t>·</w:t>
            </w:r>
            <w:r w:rsidRPr="00DE0A89">
              <w:rPr>
                <w:rFonts w:asciiTheme="minorHAnsi" w:hAnsiTheme="minorHAnsi" w:cstheme="minorHAnsi"/>
                <w:bCs/>
                <w:lang w:val="fr-FR"/>
                <w14:ligatures w14:val="none"/>
              </w:rPr>
              <w:t>e</w:t>
            </w:r>
            <w:proofErr w:type="spellEnd"/>
          </w:p>
        </w:tc>
        <w:tc>
          <w:tcPr>
            <w:tcW w:w="2852" w:type="dxa"/>
            <w:vMerge/>
          </w:tcPr>
          <w:p w14:paraId="468A9934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1842" w:type="dxa"/>
            <w:vMerge/>
          </w:tcPr>
          <w:p w14:paraId="5FA7C284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3119" w:type="dxa"/>
            <w:vMerge/>
          </w:tcPr>
          <w:p w14:paraId="41DE332C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2268" w:type="dxa"/>
            <w:vMerge/>
          </w:tcPr>
          <w:p w14:paraId="6EA4F224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1984" w:type="dxa"/>
            <w:vMerge/>
          </w:tcPr>
          <w:p w14:paraId="1DA359F5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</w:tr>
      <w:tr w:rsidR="006520B4" w:rsidRPr="00DE0A89" w14:paraId="0CB8BFA3" w14:textId="1EBEC088" w:rsidTr="006520B4">
        <w:trPr>
          <w:trHeight w:val="222"/>
        </w:trPr>
        <w:sdt>
          <w:sdtPr>
            <w:rPr>
              <w:rFonts w:asciiTheme="minorHAnsi" w:hAnsiTheme="minorHAnsi" w:cstheme="minorHAnsi"/>
              <w:b/>
              <w:lang w:val="fr-FR"/>
              <w14:ligatures w14:val="none"/>
            </w:rPr>
            <w:id w:val="6682978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93" w:type="dxa"/>
                <w:vMerge w:val="restart"/>
              </w:tcPr>
              <w:p w14:paraId="7DD8AF0C" w14:textId="107D131D" w:rsidR="006520B4" w:rsidRPr="00DE0A89" w:rsidRDefault="006520B4" w:rsidP="00EE143C">
                <w:pPr>
                  <w:widowControl w:val="0"/>
                  <w:spacing w:after="160" w:line="256" w:lineRule="auto"/>
                  <w:rPr>
                    <w:rFonts w:asciiTheme="minorHAnsi" w:hAnsiTheme="minorHAnsi" w:cstheme="minorHAnsi"/>
                    <w:b/>
                    <w:lang w:val="fr-FR"/>
                    <w14:ligatures w14:val="none"/>
                  </w:rPr>
                </w:pPr>
                <w:r w:rsidRPr="00DE0A89">
                  <w:rPr>
                    <w:rFonts w:ascii="Segoe UI Symbol" w:eastAsia="MS Gothic" w:hAnsi="Segoe UI Symbol" w:cs="Segoe UI Symbol"/>
                    <w:b/>
                    <w:lang w:val="fr-FR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651" w:type="dxa"/>
          </w:tcPr>
          <w:p w14:paraId="035026A2" w14:textId="59C17B11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  <w:r>
              <w:rPr>
                <w:rFonts w:asciiTheme="minorHAnsi" w:hAnsiTheme="minorHAnsi" w:cstheme="minorHAnsi"/>
                <w:b/>
                <w:lang w:val="fr-FR"/>
                <w14:ligatures w14:val="none"/>
              </w:rPr>
              <w:t>Rééducation</w:t>
            </w:r>
          </w:p>
        </w:tc>
        <w:tc>
          <w:tcPr>
            <w:tcW w:w="2852" w:type="dxa"/>
            <w:vMerge w:val="restart"/>
          </w:tcPr>
          <w:p w14:paraId="34E6BE5D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1842" w:type="dxa"/>
            <w:vMerge w:val="restart"/>
          </w:tcPr>
          <w:p w14:paraId="1104EE60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3119" w:type="dxa"/>
            <w:vMerge w:val="restart"/>
          </w:tcPr>
          <w:p w14:paraId="05399293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2268" w:type="dxa"/>
            <w:vMerge w:val="restart"/>
          </w:tcPr>
          <w:p w14:paraId="5F9732D6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1984" w:type="dxa"/>
            <w:vMerge w:val="restart"/>
          </w:tcPr>
          <w:p w14:paraId="16ECE18C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</w:tr>
      <w:tr w:rsidR="006520B4" w:rsidRPr="00DE0A89" w14:paraId="32D48B4F" w14:textId="18957DEC" w:rsidTr="006520B4">
        <w:trPr>
          <w:trHeight w:val="222"/>
        </w:trPr>
        <w:tc>
          <w:tcPr>
            <w:tcW w:w="593" w:type="dxa"/>
            <w:vMerge/>
          </w:tcPr>
          <w:p w14:paraId="73A1C60B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2651" w:type="dxa"/>
            <w:shd w:val="clear" w:color="auto" w:fill="DEEAF6" w:themeFill="accent1" w:themeFillTint="33"/>
          </w:tcPr>
          <w:p w14:paraId="2037879D" w14:textId="3028F4E2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Cs/>
                <w:lang w:val="fr-FR"/>
                <w14:ligatures w14:val="none"/>
              </w:rPr>
            </w:pPr>
            <w:proofErr w:type="spellStart"/>
            <w:r w:rsidRPr="00DE0A89">
              <w:rPr>
                <w:rFonts w:asciiTheme="minorHAnsi" w:hAnsiTheme="minorHAnsi" w:cstheme="minorHAnsi"/>
                <w:bCs/>
                <w:lang w:val="fr-FR"/>
                <w14:ligatures w14:val="none"/>
              </w:rPr>
              <w:t>Intervenant</w:t>
            </w:r>
            <w:r>
              <w:rPr>
                <w:bCs/>
                <w:lang w:val="fr-FR"/>
                <w14:ligatures w14:val="none"/>
              </w:rPr>
              <w:t>·</w:t>
            </w:r>
            <w:r w:rsidRPr="00DE0A89">
              <w:rPr>
                <w:rFonts w:asciiTheme="minorHAnsi" w:hAnsiTheme="minorHAnsi" w:cstheme="minorHAnsi"/>
                <w:bCs/>
                <w:lang w:val="fr-FR"/>
                <w14:ligatures w14:val="none"/>
              </w:rPr>
              <w:t>e</w:t>
            </w:r>
            <w:proofErr w:type="spellEnd"/>
            <w:r w:rsidRPr="00DE0A89">
              <w:rPr>
                <w:rFonts w:asciiTheme="minorHAnsi" w:hAnsiTheme="minorHAnsi" w:cstheme="minorHAnsi"/>
                <w:bCs/>
                <w:lang w:val="fr-FR"/>
                <w14:ligatures w14:val="none"/>
              </w:rPr>
              <w:t xml:space="preserve"> </w:t>
            </w:r>
          </w:p>
        </w:tc>
        <w:tc>
          <w:tcPr>
            <w:tcW w:w="2852" w:type="dxa"/>
            <w:vMerge/>
          </w:tcPr>
          <w:p w14:paraId="0D5A5001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1842" w:type="dxa"/>
            <w:vMerge/>
          </w:tcPr>
          <w:p w14:paraId="3145C06C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3119" w:type="dxa"/>
            <w:vMerge/>
          </w:tcPr>
          <w:p w14:paraId="5BF3CB8B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2268" w:type="dxa"/>
            <w:vMerge/>
          </w:tcPr>
          <w:p w14:paraId="22CB51B9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1984" w:type="dxa"/>
            <w:vMerge/>
          </w:tcPr>
          <w:p w14:paraId="3A0C73D8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</w:tr>
      <w:tr w:rsidR="006520B4" w:rsidRPr="00DE0A89" w14:paraId="770D8767" w14:textId="0AC4E649" w:rsidTr="006520B4">
        <w:trPr>
          <w:trHeight w:val="222"/>
        </w:trPr>
        <w:sdt>
          <w:sdtPr>
            <w:rPr>
              <w:rFonts w:asciiTheme="minorHAnsi" w:hAnsiTheme="minorHAnsi" w:cstheme="minorHAnsi"/>
              <w:b/>
              <w:lang w:val="fr-FR"/>
              <w14:ligatures w14:val="none"/>
            </w:rPr>
            <w:id w:val="21337434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93" w:type="dxa"/>
                <w:vMerge w:val="restart"/>
              </w:tcPr>
              <w:p w14:paraId="77FCED10" w14:textId="72854588" w:rsidR="006520B4" w:rsidRPr="00DE0A89" w:rsidRDefault="006520B4" w:rsidP="00EE143C">
                <w:pPr>
                  <w:widowControl w:val="0"/>
                  <w:spacing w:after="160" w:line="256" w:lineRule="auto"/>
                  <w:rPr>
                    <w:rFonts w:asciiTheme="minorHAnsi" w:hAnsiTheme="minorHAnsi" w:cstheme="minorHAnsi"/>
                    <w:b/>
                    <w:lang w:val="fr-FR"/>
                    <w14:ligatures w14:val="none"/>
                  </w:rPr>
                </w:pPr>
                <w:r w:rsidRPr="00DE0A89">
                  <w:rPr>
                    <w:rFonts w:ascii="Segoe UI Symbol" w:eastAsia="MS Gothic" w:hAnsi="Segoe UI Symbol" w:cs="Segoe UI Symbol"/>
                    <w:b/>
                    <w:lang w:val="fr-FR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651" w:type="dxa"/>
          </w:tcPr>
          <w:p w14:paraId="269C8677" w14:textId="49DED9AF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  <w:r>
              <w:rPr>
                <w:rFonts w:asciiTheme="minorHAnsi" w:hAnsiTheme="minorHAnsi" w:cstheme="minorHAnsi"/>
                <w:b/>
                <w:lang w:val="fr-FR"/>
                <w14:ligatures w14:val="none"/>
              </w:rPr>
              <w:t xml:space="preserve">Scolarisation spécialisée- Annexe </w:t>
            </w:r>
            <w:proofErr w:type="spellStart"/>
            <w:r>
              <w:rPr>
                <w:rFonts w:asciiTheme="minorHAnsi" w:hAnsiTheme="minorHAnsi" w:cstheme="minorHAnsi"/>
                <w:b/>
                <w:lang w:val="fr-FR"/>
                <w14:ligatures w14:val="none"/>
              </w:rPr>
              <w:t>Junglinster</w:t>
            </w:r>
            <w:proofErr w:type="spellEnd"/>
          </w:p>
        </w:tc>
        <w:tc>
          <w:tcPr>
            <w:tcW w:w="2852" w:type="dxa"/>
            <w:vMerge w:val="restart"/>
          </w:tcPr>
          <w:p w14:paraId="5DDF4A30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1842" w:type="dxa"/>
            <w:vMerge w:val="restart"/>
          </w:tcPr>
          <w:p w14:paraId="2F08AD90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3119" w:type="dxa"/>
            <w:vMerge w:val="restart"/>
          </w:tcPr>
          <w:p w14:paraId="7AF729DA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2268" w:type="dxa"/>
            <w:vMerge w:val="restart"/>
          </w:tcPr>
          <w:p w14:paraId="570E208F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1984" w:type="dxa"/>
            <w:vMerge w:val="restart"/>
          </w:tcPr>
          <w:p w14:paraId="3EC33691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</w:tr>
      <w:tr w:rsidR="006520B4" w:rsidRPr="00DE0A89" w14:paraId="1ADA631E" w14:textId="62112D6B" w:rsidTr="006520B4">
        <w:trPr>
          <w:trHeight w:val="222"/>
        </w:trPr>
        <w:tc>
          <w:tcPr>
            <w:tcW w:w="593" w:type="dxa"/>
            <w:vMerge/>
          </w:tcPr>
          <w:p w14:paraId="748839CE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2651" w:type="dxa"/>
            <w:shd w:val="clear" w:color="auto" w:fill="DEEAF6" w:themeFill="accent1" w:themeFillTint="33"/>
          </w:tcPr>
          <w:p w14:paraId="291E8F8B" w14:textId="0E2C31A2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Cs/>
                <w:lang w:val="fr-FR"/>
                <w14:ligatures w14:val="none"/>
              </w:rPr>
            </w:pPr>
            <w:proofErr w:type="spellStart"/>
            <w:r w:rsidRPr="00DE0A89">
              <w:rPr>
                <w:rFonts w:asciiTheme="minorHAnsi" w:hAnsiTheme="minorHAnsi" w:cstheme="minorHAnsi"/>
                <w:bCs/>
                <w:lang w:val="fr-FR"/>
                <w14:ligatures w14:val="none"/>
              </w:rPr>
              <w:t>Intervenant</w:t>
            </w:r>
            <w:r>
              <w:rPr>
                <w:bCs/>
                <w:lang w:val="fr-FR"/>
                <w14:ligatures w14:val="none"/>
              </w:rPr>
              <w:t>·</w:t>
            </w:r>
            <w:r w:rsidRPr="00DE0A89">
              <w:rPr>
                <w:rFonts w:asciiTheme="minorHAnsi" w:hAnsiTheme="minorHAnsi" w:cstheme="minorHAnsi"/>
                <w:bCs/>
                <w:lang w:val="fr-FR"/>
                <w14:ligatures w14:val="none"/>
              </w:rPr>
              <w:t>e</w:t>
            </w:r>
            <w:proofErr w:type="spellEnd"/>
          </w:p>
        </w:tc>
        <w:tc>
          <w:tcPr>
            <w:tcW w:w="2852" w:type="dxa"/>
            <w:vMerge/>
          </w:tcPr>
          <w:p w14:paraId="14759D24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1842" w:type="dxa"/>
            <w:vMerge/>
          </w:tcPr>
          <w:p w14:paraId="2C0F8D86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3119" w:type="dxa"/>
            <w:vMerge/>
          </w:tcPr>
          <w:p w14:paraId="6BB506FF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2268" w:type="dxa"/>
            <w:vMerge/>
          </w:tcPr>
          <w:p w14:paraId="38BCD591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1984" w:type="dxa"/>
            <w:vMerge/>
          </w:tcPr>
          <w:p w14:paraId="48084C6B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</w:tr>
      <w:tr w:rsidR="006520B4" w:rsidRPr="00DE0A89" w14:paraId="3BC6E9E5" w14:textId="016889F4" w:rsidTr="006520B4">
        <w:trPr>
          <w:trHeight w:val="342"/>
        </w:trPr>
        <w:sdt>
          <w:sdtPr>
            <w:rPr>
              <w:rFonts w:asciiTheme="minorHAnsi" w:hAnsiTheme="minorHAnsi" w:cstheme="minorHAnsi"/>
              <w:b/>
              <w:lang w:val="fr-FR"/>
              <w14:ligatures w14:val="none"/>
            </w:rPr>
            <w:id w:val="-13287446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93" w:type="dxa"/>
                <w:vMerge w:val="restart"/>
              </w:tcPr>
              <w:p w14:paraId="7C1F10C8" w14:textId="27349BF7" w:rsidR="006520B4" w:rsidRPr="00DE0A89" w:rsidRDefault="006520B4" w:rsidP="00EE143C">
                <w:pPr>
                  <w:widowControl w:val="0"/>
                  <w:spacing w:after="160" w:line="256" w:lineRule="auto"/>
                  <w:rPr>
                    <w:rFonts w:asciiTheme="minorHAnsi" w:hAnsiTheme="minorHAnsi" w:cstheme="minorHAnsi"/>
                    <w:b/>
                    <w:lang w:val="fr-FR"/>
                    <w14:ligatures w14:val="none"/>
                  </w:rPr>
                </w:pPr>
                <w:r w:rsidRPr="00DE0A89">
                  <w:rPr>
                    <w:rFonts w:ascii="Segoe UI Symbol" w:eastAsia="MS Gothic" w:hAnsi="Segoe UI Symbol" w:cs="Segoe UI Symbol"/>
                    <w:b/>
                    <w:lang w:val="fr-FR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651" w:type="dxa"/>
          </w:tcPr>
          <w:p w14:paraId="5D107A52" w14:textId="05E3BA15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  <w:r>
              <w:rPr>
                <w:rFonts w:asciiTheme="minorHAnsi" w:hAnsiTheme="minorHAnsi" w:cstheme="minorHAnsi"/>
                <w:b/>
                <w:lang w:val="fr-FR"/>
                <w14:ligatures w14:val="none"/>
              </w:rPr>
              <w:t xml:space="preserve">Scolarisation spécialisée- </w:t>
            </w:r>
            <w:proofErr w:type="spellStart"/>
            <w:r>
              <w:rPr>
                <w:rFonts w:asciiTheme="minorHAnsi" w:hAnsiTheme="minorHAnsi" w:cstheme="minorHAnsi"/>
                <w:b/>
                <w:lang w:val="fr-FR"/>
                <w14:ligatures w14:val="none"/>
              </w:rPr>
              <w:t>C</w:t>
            </w:r>
            <w:r w:rsidR="00DF62F0">
              <w:rPr>
                <w:rFonts w:asciiTheme="minorHAnsi" w:hAnsiTheme="minorHAnsi" w:cstheme="minorHAnsi"/>
                <w:b/>
                <w:lang w:val="fr-FR"/>
                <w14:ligatures w14:val="none"/>
              </w:rPr>
              <w:t>dP</w:t>
            </w:r>
            <w:proofErr w:type="spellEnd"/>
          </w:p>
        </w:tc>
        <w:tc>
          <w:tcPr>
            <w:tcW w:w="2852" w:type="dxa"/>
            <w:vMerge w:val="restart"/>
          </w:tcPr>
          <w:p w14:paraId="5C317806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1842" w:type="dxa"/>
            <w:vMerge w:val="restart"/>
          </w:tcPr>
          <w:p w14:paraId="6D6E01C8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3119" w:type="dxa"/>
            <w:vMerge w:val="restart"/>
          </w:tcPr>
          <w:p w14:paraId="3047564F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2268" w:type="dxa"/>
            <w:vMerge w:val="restart"/>
          </w:tcPr>
          <w:p w14:paraId="7960584B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1984" w:type="dxa"/>
            <w:vMerge w:val="restart"/>
          </w:tcPr>
          <w:p w14:paraId="22810A64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</w:tr>
      <w:tr w:rsidR="006520B4" w:rsidRPr="00DE0A89" w14:paraId="59CC9EC3" w14:textId="4B78735F" w:rsidTr="006520B4">
        <w:trPr>
          <w:trHeight w:val="342"/>
        </w:trPr>
        <w:tc>
          <w:tcPr>
            <w:tcW w:w="593" w:type="dxa"/>
            <w:vMerge/>
          </w:tcPr>
          <w:p w14:paraId="31958B1C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2651" w:type="dxa"/>
          </w:tcPr>
          <w:p w14:paraId="510689A9" w14:textId="04B1A018" w:rsidR="006520B4" w:rsidRPr="00262BA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Cs/>
                <w:lang w:val="fr-FR"/>
                <w14:ligatures w14:val="none"/>
              </w:rPr>
            </w:pPr>
            <w:proofErr w:type="spellStart"/>
            <w:r w:rsidRPr="00262BA9">
              <w:rPr>
                <w:rFonts w:asciiTheme="minorHAnsi" w:hAnsiTheme="minorHAnsi" w:cstheme="minorHAnsi"/>
                <w:bCs/>
                <w:lang w:val="fr-FR"/>
                <w14:ligatures w14:val="none"/>
              </w:rPr>
              <w:t>C</w:t>
            </w:r>
            <w:r w:rsidR="00DF62F0">
              <w:rPr>
                <w:rFonts w:asciiTheme="minorHAnsi" w:hAnsiTheme="minorHAnsi" w:cstheme="minorHAnsi"/>
                <w:bCs/>
                <w:lang w:val="fr-FR"/>
                <w14:ligatures w14:val="none"/>
              </w:rPr>
              <w:t>dP</w:t>
            </w:r>
            <w:proofErr w:type="spellEnd"/>
            <w:r>
              <w:rPr>
                <w:rFonts w:asciiTheme="minorHAnsi" w:hAnsiTheme="minorHAnsi" w:cstheme="minorHAnsi"/>
                <w:bCs/>
                <w:lang w:val="fr-FR"/>
                <w14:ligatures w14:val="none"/>
              </w:rPr>
              <w:t xml:space="preserve"> </w:t>
            </w:r>
            <w:sdt>
              <w:sdtPr>
                <w:rPr>
                  <w:lang w:val="fr-FR"/>
                  <w14:ligatures w14:val="none"/>
                </w:rPr>
                <w:id w:val="-1761056669"/>
                <w:placeholder>
                  <w:docPart w:val="7F5307EF875B47C8B213751F0DF8275D"/>
                </w:placeholder>
                <w:showingPlcHdr/>
                <w:comboBox>
                  <w:listItem w:value="Choose an item."/>
                  <w:listItem w:displayText="01, Luxembourg" w:value="01, Luxembourg"/>
                  <w:listItem w:displayText="02 Mamer" w:value="02 Mamer"/>
                  <w:listItem w:displayText="03 Pétange" w:value="03 Pétange"/>
                  <w:listItem w:displayText="04 Differdange" w:value="04 Differdange"/>
                  <w:listItem w:displayText="05 Sanem" w:value="05 Sanem"/>
                  <w:listItem w:displayText="06 Esch/Alzette" w:value="06 Esch/Alzette"/>
                  <w:listItem w:displayText="07 Dudelange" w:value="07 Dudelange"/>
                  <w:listItem w:displayText="08 Bettembourg" w:value="08 Bettembourg"/>
                  <w:listItem w:displayText="09 Remich" w:value="09 Remich"/>
                  <w:listItem w:displayText="10 Grevenmacher" w:value="10 Grevenmacher"/>
                  <w:listItem w:displayText="11 Echternach" w:value="11 Echternach"/>
                  <w:listItem w:displayText="12 Mersch" w:value="12 Mersch"/>
                  <w:listItem w:displayText="13 Rédange/Attert" w:value="13 Rédange/Attert"/>
                  <w:listItem w:displayText="14 Diekirch" w:value="14 Diekirch"/>
                  <w:listItem w:displayText="15 Wiltz" w:value="15 Wiltz"/>
                </w:comboBox>
              </w:sdtPr>
              <w:sdtEndPr/>
              <w:sdtContent>
                <w:r w:rsidRPr="001453F5">
                  <w:rPr>
                    <w:rStyle w:val="PlaceholderText"/>
                    <w:rFonts w:eastAsiaTheme="minorHAnsi"/>
                  </w:rPr>
                  <w:t>Choose an item.</w:t>
                </w:r>
              </w:sdtContent>
            </w:sdt>
          </w:p>
        </w:tc>
        <w:tc>
          <w:tcPr>
            <w:tcW w:w="2852" w:type="dxa"/>
            <w:vMerge/>
          </w:tcPr>
          <w:p w14:paraId="02DC0618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1842" w:type="dxa"/>
            <w:vMerge/>
          </w:tcPr>
          <w:p w14:paraId="4DE27732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3119" w:type="dxa"/>
            <w:vMerge/>
          </w:tcPr>
          <w:p w14:paraId="0403A704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2268" w:type="dxa"/>
            <w:vMerge/>
          </w:tcPr>
          <w:p w14:paraId="1B2AF383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1984" w:type="dxa"/>
            <w:vMerge/>
          </w:tcPr>
          <w:p w14:paraId="66EEEF12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</w:tr>
      <w:tr w:rsidR="006520B4" w:rsidRPr="00DE0A89" w14:paraId="3786E115" w14:textId="775668BE" w:rsidTr="006520B4">
        <w:trPr>
          <w:trHeight w:val="222"/>
        </w:trPr>
        <w:tc>
          <w:tcPr>
            <w:tcW w:w="593" w:type="dxa"/>
            <w:vMerge/>
          </w:tcPr>
          <w:p w14:paraId="1E183CF9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2651" w:type="dxa"/>
            <w:shd w:val="clear" w:color="auto" w:fill="DEEAF6" w:themeFill="accent1" w:themeFillTint="33"/>
          </w:tcPr>
          <w:p w14:paraId="22E7E9B6" w14:textId="466F3D13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Cs/>
                <w:lang w:val="fr-FR"/>
                <w14:ligatures w14:val="none"/>
              </w:rPr>
            </w:pPr>
            <w:proofErr w:type="spellStart"/>
            <w:r w:rsidRPr="00DE0A89">
              <w:rPr>
                <w:rFonts w:asciiTheme="minorHAnsi" w:hAnsiTheme="minorHAnsi" w:cstheme="minorHAnsi"/>
                <w:bCs/>
                <w:lang w:val="fr-FR"/>
                <w14:ligatures w14:val="none"/>
              </w:rPr>
              <w:t>Intervenant</w:t>
            </w:r>
            <w:r>
              <w:rPr>
                <w:bCs/>
                <w:lang w:val="fr-FR"/>
                <w14:ligatures w14:val="none"/>
              </w:rPr>
              <w:t>·</w:t>
            </w:r>
            <w:r w:rsidRPr="00DE0A89">
              <w:rPr>
                <w:rFonts w:asciiTheme="minorHAnsi" w:hAnsiTheme="minorHAnsi" w:cstheme="minorHAnsi"/>
                <w:bCs/>
                <w:lang w:val="fr-FR"/>
                <w14:ligatures w14:val="none"/>
              </w:rPr>
              <w:t>e</w:t>
            </w:r>
            <w:proofErr w:type="spellEnd"/>
          </w:p>
        </w:tc>
        <w:tc>
          <w:tcPr>
            <w:tcW w:w="2852" w:type="dxa"/>
            <w:vMerge/>
          </w:tcPr>
          <w:p w14:paraId="35FDA902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1842" w:type="dxa"/>
            <w:vMerge/>
          </w:tcPr>
          <w:p w14:paraId="23AFC906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3119" w:type="dxa"/>
            <w:vMerge/>
          </w:tcPr>
          <w:p w14:paraId="29BFA0C1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2268" w:type="dxa"/>
            <w:vMerge/>
          </w:tcPr>
          <w:p w14:paraId="21E7CAE8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1984" w:type="dxa"/>
            <w:vMerge/>
          </w:tcPr>
          <w:p w14:paraId="48FD2DBF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</w:tr>
      <w:tr w:rsidR="006520B4" w:rsidRPr="00DE0A89" w14:paraId="60B5D61C" w14:textId="33D0C171" w:rsidTr="006520B4">
        <w:trPr>
          <w:trHeight w:val="216"/>
        </w:trPr>
        <w:sdt>
          <w:sdtPr>
            <w:rPr>
              <w:rFonts w:asciiTheme="minorHAnsi" w:hAnsiTheme="minorHAnsi" w:cstheme="minorHAnsi"/>
              <w:b/>
              <w:lang w:val="fr-FR"/>
              <w14:ligatures w14:val="none"/>
            </w:rPr>
            <w:id w:val="1198857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93" w:type="dxa"/>
                <w:vMerge w:val="restart"/>
              </w:tcPr>
              <w:p w14:paraId="24CAE489" w14:textId="21F5B405" w:rsidR="006520B4" w:rsidRPr="00DE0A89" w:rsidRDefault="006520B4" w:rsidP="00EE143C">
                <w:pPr>
                  <w:widowControl w:val="0"/>
                  <w:spacing w:after="160" w:line="256" w:lineRule="auto"/>
                  <w:rPr>
                    <w:rFonts w:asciiTheme="minorHAnsi" w:hAnsiTheme="minorHAnsi" w:cstheme="minorHAnsi"/>
                    <w:b/>
                    <w:lang w:val="fr-FR"/>
                    <w14:ligatures w14:val="none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lang w:val="fr-FR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651" w:type="dxa"/>
            <w:shd w:val="clear" w:color="auto" w:fill="FFFFFF" w:themeFill="background1"/>
          </w:tcPr>
          <w:p w14:paraId="16AE11B9" w14:textId="474E6BC3" w:rsidR="006520B4" w:rsidRPr="0067527A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  <w:r w:rsidRPr="0067527A">
              <w:rPr>
                <w:rFonts w:asciiTheme="minorHAnsi" w:hAnsiTheme="minorHAnsi" w:cstheme="minorHAnsi"/>
                <w:b/>
                <w:lang w:val="fr-FR"/>
                <w14:ligatures w14:val="none"/>
              </w:rPr>
              <w:t>Scolarisation spécialisée- CST</w:t>
            </w:r>
          </w:p>
        </w:tc>
        <w:tc>
          <w:tcPr>
            <w:tcW w:w="2852" w:type="dxa"/>
          </w:tcPr>
          <w:p w14:paraId="2EEA914B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1842" w:type="dxa"/>
          </w:tcPr>
          <w:p w14:paraId="35401686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3119" w:type="dxa"/>
          </w:tcPr>
          <w:p w14:paraId="76ACDD61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2268" w:type="dxa"/>
          </w:tcPr>
          <w:p w14:paraId="7D205CCC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1984" w:type="dxa"/>
            <w:vMerge w:val="restart"/>
          </w:tcPr>
          <w:p w14:paraId="6A99E9B5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</w:tr>
      <w:tr w:rsidR="006520B4" w:rsidRPr="00DE0A89" w14:paraId="12026C4A" w14:textId="2DA7C6E8" w:rsidTr="006520B4">
        <w:trPr>
          <w:trHeight w:val="210"/>
        </w:trPr>
        <w:tc>
          <w:tcPr>
            <w:tcW w:w="593" w:type="dxa"/>
            <w:vMerge/>
          </w:tcPr>
          <w:p w14:paraId="3F0B90CC" w14:textId="77777777" w:rsidR="006520B4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2651" w:type="dxa"/>
            <w:shd w:val="clear" w:color="auto" w:fill="DEEAF6" w:themeFill="accent1" w:themeFillTint="33"/>
          </w:tcPr>
          <w:p w14:paraId="39BEB07C" w14:textId="53502049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Cs/>
                <w:lang w:val="fr-FR"/>
                <w14:ligatures w14:val="none"/>
              </w:rPr>
            </w:pPr>
            <w:r>
              <w:rPr>
                <w:rFonts w:asciiTheme="minorHAnsi" w:hAnsiTheme="minorHAnsi" w:cstheme="minorHAnsi"/>
                <w:bCs/>
                <w:lang w:val="fr-FR"/>
                <w14:ligatures w14:val="none"/>
              </w:rPr>
              <w:t>CST</w:t>
            </w:r>
            <w:sdt>
              <w:sdtPr>
                <w:rPr>
                  <w:rFonts w:asciiTheme="minorHAnsi" w:hAnsiTheme="minorHAnsi" w:cstheme="minorHAnsi"/>
                  <w:bCs/>
                  <w:lang w:val="fr-FR"/>
                  <w14:ligatures w14:val="none"/>
                </w:rPr>
                <w:id w:val="-114911907"/>
                <w:placeholder>
                  <w:docPart w:val="11D15E9B64ED43B998959FD2415B5E20"/>
                </w:placeholder>
                <w:showingPlcHdr/>
                <w:comboBox>
                  <w:listItem w:value="Choose an item."/>
                  <w:listItem w:displayText="Moveo" w:value="Moveo"/>
                  <w:listItem w:displayText="iami" w:value="iami"/>
                  <w:listItem w:displayText="X-Track" w:value="X-Track"/>
                  <w:listItem w:displayText="Attivo" w:value="Attivo"/>
                  <w:listItem w:displayText="Switch" w:value="Switch"/>
                  <w:listItem w:displayText="Twist" w:value="Twist"/>
                  <w:listItem w:displayText="Kautenbach" w:value="Kautenbach"/>
                  <w:listItem w:displayText="Passo" w:value="Passo"/>
                  <w:listItem w:displayText="Nobu" w:value="Nobu"/>
                  <w:listItem w:displayText="Klick-Klack" w:value="Klick-Klack"/>
                </w:comboBox>
              </w:sdtPr>
              <w:sdtEndPr/>
              <w:sdtContent>
                <w:r w:rsidRPr="00602F64">
                  <w:rPr>
                    <w:rStyle w:val="PlaceholderText"/>
                    <w:rFonts w:eastAsiaTheme="minorHAnsi"/>
                  </w:rPr>
                  <w:t>Choose an item.</w:t>
                </w:r>
              </w:sdtContent>
            </w:sdt>
          </w:p>
        </w:tc>
        <w:tc>
          <w:tcPr>
            <w:tcW w:w="2852" w:type="dxa"/>
          </w:tcPr>
          <w:p w14:paraId="63855EBC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1842" w:type="dxa"/>
          </w:tcPr>
          <w:p w14:paraId="4E69D053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3119" w:type="dxa"/>
          </w:tcPr>
          <w:p w14:paraId="4C69CDA1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2268" w:type="dxa"/>
          </w:tcPr>
          <w:p w14:paraId="379F783A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1984" w:type="dxa"/>
            <w:vMerge/>
          </w:tcPr>
          <w:p w14:paraId="18867951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</w:tr>
      <w:tr w:rsidR="006520B4" w:rsidRPr="00DE0A89" w14:paraId="5A68A888" w14:textId="79E8D364" w:rsidTr="006520B4">
        <w:trPr>
          <w:trHeight w:val="210"/>
        </w:trPr>
        <w:tc>
          <w:tcPr>
            <w:tcW w:w="593" w:type="dxa"/>
            <w:vMerge/>
          </w:tcPr>
          <w:p w14:paraId="7ED48AD0" w14:textId="77777777" w:rsidR="006520B4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2651" w:type="dxa"/>
            <w:shd w:val="clear" w:color="auto" w:fill="DEEAF6" w:themeFill="accent1" w:themeFillTint="33"/>
          </w:tcPr>
          <w:p w14:paraId="3ADE5256" w14:textId="3BD8AF50" w:rsidR="006520B4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Cs/>
                <w:lang w:val="fr-FR"/>
                <w14:ligatures w14:val="none"/>
              </w:rPr>
            </w:pPr>
            <w:r>
              <w:rPr>
                <w:rFonts w:asciiTheme="minorHAnsi" w:hAnsiTheme="minorHAnsi" w:cstheme="minorHAnsi"/>
                <w:bCs/>
                <w:lang w:val="fr-FR"/>
                <w14:ligatures w14:val="none"/>
              </w:rPr>
              <w:t>Responsable CST</w:t>
            </w:r>
          </w:p>
        </w:tc>
        <w:tc>
          <w:tcPr>
            <w:tcW w:w="2852" w:type="dxa"/>
          </w:tcPr>
          <w:p w14:paraId="7E0981FC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1842" w:type="dxa"/>
          </w:tcPr>
          <w:p w14:paraId="3B00FCF3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3119" w:type="dxa"/>
          </w:tcPr>
          <w:p w14:paraId="2FF4B8F7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2268" w:type="dxa"/>
          </w:tcPr>
          <w:p w14:paraId="13A83DB1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1984" w:type="dxa"/>
            <w:vMerge/>
          </w:tcPr>
          <w:p w14:paraId="7402A1A8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</w:tr>
      <w:tr w:rsidR="006520B4" w:rsidRPr="00DE0A89" w14:paraId="4344F96B" w14:textId="24008D77" w:rsidTr="006520B4">
        <w:trPr>
          <w:trHeight w:val="210"/>
        </w:trPr>
        <w:tc>
          <w:tcPr>
            <w:tcW w:w="593" w:type="dxa"/>
            <w:vMerge/>
          </w:tcPr>
          <w:p w14:paraId="6F1331E7" w14:textId="77777777" w:rsidR="006520B4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2651" w:type="dxa"/>
            <w:shd w:val="clear" w:color="auto" w:fill="DEEAF6" w:themeFill="accent1" w:themeFillTint="33"/>
          </w:tcPr>
          <w:p w14:paraId="4E6E5371" w14:textId="3DF4B3A2" w:rsidR="006520B4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Cs/>
                <w:lang w:val="fr-FR"/>
                <w14:ligatures w14:val="none"/>
              </w:rPr>
            </w:pPr>
            <w:r>
              <w:rPr>
                <w:rFonts w:asciiTheme="minorHAnsi" w:hAnsiTheme="minorHAnsi" w:cstheme="minorHAnsi"/>
                <w:bCs/>
                <w:lang w:val="fr-FR"/>
                <w14:ligatures w14:val="none"/>
              </w:rPr>
              <w:t>Personne de référence CDSE</w:t>
            </w:r>
          </w:p>
        </w:tc>
        <w:tc>
          <w:tcPr>
            <w:tcW w:w="2852" w:type="dxa"/>
          </w:tcPr>
          <w:p w14:paraId="7983FEDF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1842" w:type="dxa"/>
          </w:tcPr>
          <w:p w14:paraId="3CA5F52C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3119" w:type="dxa"/>
          </w:tcPr>
          <w:p w14:paraId="45BB7359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2268" w:type="dxa"/>
          </w:tcPr>
          <w:p w14:paraId="72A7F676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  <w:tc>
          <w:tcPr>
            <w:tcW w:w="1984" w:type="dxa"/>
            <w:vMerge/>
          </w:tcPr>
          <w:p w14:paraId="443FC334" w14:textId="77777777" w:rsidR="006520B4" w:rsidRPr="00DE0A89" w:rsidRDefault="006520B4" w:rsidP="00EE143C">
            <w:pPr>
              <w:widowControl w:val="0"/>
              <w:spacing w:after="160" w:line="256" w:lineRule="auto"/>
              <w:rPr>
                <w:rFonts w:asciiTheme="minorHAnsi" w:hAnsiTheme="minorHAnsi" w:cstheme="minorHAnsi"/>
                <w:b/>
                <w:lang w:val="fr-FR"/>
                <w14:ligatures w14:val="none"/>
              </w:rPr>
            </w:pPr>
          </w:p>
        </w:tc>
      </w:tr>
    </w:tbl>
    <w:p w14:paraId="7715F834" w14:textId="77777777" w:rsidR="00343765" w:rsidRPr="00D534DF" w:rsidRDefault="00343765" w:rsidP="009D73CF">
      <w:pPr>
        <w:widowControl w:val="0"/>
        <w:spacing w:after="160" w:line="256" w:lineRule="auto"/>
        <w:rPr>
          <w:b/>
          <w:sz w:val="32"/>
          <w:szCs w:val="32"/>
          <w:lang w:val="fr-FR"/>
          <w14:ligatures w14:val="none"/>
        </w:rPr>
      </w:pPr>
    </w:p>
    <w:sectPr w:rsidR="00343765" w:rsidRPr="00D534DF" w:rsidSect="006520B4">
      <w:pgSz w:w="16838" w:h="11906" w:orient="landscape" w:code="9"/>
      <w:pgMar w:top="1134" w:right="709" w:bottom="1440" w:left="70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BC2E97" w14:textId="77777777" w:rsidR="006F13D1" w:rsidRDefault="006F13D1" w:rsidP="005871FD">
      <w:pPr>
        <w:spacing w:after="0" w:line="240" w:lineRule="auto"/>
      </w:pPr>
      <w:r>
        <w:separator/>
      </w:r>
    </w:p>
  </w:endnote>
  <w:endnote w:type="continuationSeparator" w:id="0">
    <w:p w14:paraId="2A9E5F39" w14:textId="77777777" w:rsidR="006F13D1" w:rsidRDefault="006F13D1" w:rsidP="005871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AEDB02" w14:textId="77777777" w:rsidR="006F13D1" w:rsidRDefault="006F13D1" w:rsidP="005871FD">
      <w:pPr>
        <w:spacing w:after="0" w:line="240" w:lineRule="auto"/>
      </w:pPr>
      <w:r>
        <w:separator/>
      </w:r>
    </w:p>
  </w:footnote>
  <w:footnote w:type="continuationSeparator" w:id="0">
    <w:p w14:paraId="470A5C0A" w14:textId="77777777" w:rsidR="006F13D1" w:rsidRDefault="006F13D1" w:rsidP="005871FD">
      <w:pPr>
        <w:spacing w:after="0" w:line="240" w:lineRule="auto"/>
      </w:pPr>
      <w:r>
        <w:continuationSeparator/>
      </w:r>
    </w:p>
  </w:footnote>
  <w:footnote w:id="1">
    <w:p w14:paraId="631CC61E" w14:textId="77777777" w:rsidR="003337EC" w:rsidRDefault="003337EC" w:rsidP="003337E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facultatif</w:t>
      </w:r>
      <w:proofErr w:type="spellEnd"/>
    </w:p>
  </w:footnote>
  <w:footnote w:id="2">
    <w:p w14:paraId="0584D32A" w14:textId="78BD76B4" w:rsidR="00D534DF" w:rsidRDefault="00D534DF">
      <w:pPr>
        <w:pStyle w:val="FootnoteText"/>
      </w:pPr>
      <w:r>
        <w:rPr>
          <w:rStyle w:val="FootnoteReference"/>
        </w:rPr>
        <w:footnoteRef/>
      </w:r>
      <w:r>
        <w:t xml:space="preserve"> EF; Enseignement Fondamental</w:t>
      </w:r>
    </w:p>
  </w:footnote>
  <w:footnote w:id="3">
    <w:p w14:paraId="707C0F30" w14:textId="581803DE" w:rsidR="00253765" w:rsidRDefault="0025376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Pdr</w:t>
      </w:r>
      <w:proofErr w:type="spellEnd"/>
      <w:r>
        <w:t xml:space="preserve"> CI: </w:t>
      </w:r>
      <w:proofErr w:type="spellStart"/>
      <w:r>
        <w:t>Personne</w:t>
      </w:r>
      <w:proofErr w:type="spellEnd"/>
      <w:r>
        <w:t xml:space="preserve"> de </w:t>
      </w:r>
      <w:proofErr w:type="spellStart"/>
      <w:r>
        <w:t>référence</w:t>
      </w:r>
      <w:proofErr w:type="spellEnd"/>
      <w:r>
        <w:t xml:space="preserve"> du </w:t>
      </w:r>
      <w:proofErr w:type="spellStart"/>
      <w:r>
        <w:t>dossier</w:t>
      </w:r>
      <w:proofErr w:type="spellEnd"/>
      <w:r>
        <w:t xml:space="preserve"> de la Commission d’inclusion (CI) </w:t>
      </w:r>
    </w:p>
  </w:footnote>
  <w:footnote w:id="4">
    <w:p w14:paraId="1EA41236" w14:textId="14BC9642" w:rsidR="00D534DF" w:rsidRDefault="00D534DF">
      <w:pPr>
        <w:pStyle w:val="FootnoteText"/>
      </w:pPr>
      <w:r>
        <w:rPr>
          <w:rStyle w:val="FootnoteReference"/>
        </w:rPr>
        <w:footnoteRef/>
      </w:r>
      <w:r>
        <w:t xml:space="preserve"> ES: Enseignement </w:t>
      </w:r>
      <w:proofErr w:type="spellStart"/>
      <w:r>
        <w:t>secondaire</w:t>
      </w:r>
      <w:proofErr w:type="spellEnd"/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A28589" w14:textId="491EF29E" w:rsidR="00946C22" w:rsidRDefault="00946C22">
    <w:pPr>
      <w:pStyle w:val="Header"/>
    </w:pPr>
  </w:p>
  <w:p w14:paraId="49F2BDFB" w14:textId="77777777" w:rsidR="002A2A4D" w:rsidRDefault="002A2A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0B0693" w14:textId="10081164" w:rsidR="00946C22" w:rsidRPr="00946C22" w:rsidRDefault="00946C22" w:rsidP="00946C22">
    <w:pPr>
      <w:autoSpaceDE w:val="0"/>
      <w:autoSpaceDN w:val="0"/>
      <w:adjustRightInd w:val="0"/>
      <w:spacing w:after="0" w:line="240" w:lineRule="auto"/>
      <w:jc w:val="both"/>
    </w:pPr>
    <w:r>
      <w:rPr>
        <w:noProof/>
      </w:rPr>
      <w:drawing>
        <wp:inline distT="0" distB="0" distL="0" distR="0" wp14:anchorId="000057AD" wp14:editId="4D282C27">
          <wp:extent cx="1219200" cy="762000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200" cy="762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2B7357"/>
    <w:multiLevelType w:val="hybridMultilevel"/>
    <w:tmpl w:val="661A5798"/>
    <w:lvl w:ilvl="0" w:tplc="6CE872B8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6E0019" w:tentative="1">
      <w:start w:val="1"/>
      <w:numFmt w:val="lowerLetter"/>
      <w:lvlText w:val="%2."/>
      <w:lvlJc w:val="left"/>
      <w:pPr>
        <w:ind w:left="1440" w:hanging="360"/>
      </w:pPr>
    </w:lvl>
    <w:lvl w:ilvl="2" w:tplc="046E001B" w:tentative="1">
      <w:start w:val="1"/>
      <w:numFmt w:val="lowerRoman"/>
      <w:lvlText w:val="%3."/>
      <w:lvlJc w:val="right"/>
      <w:pPr>
        <w:ind w:left="2160" w:hanging="180"/>
      </w:pPr>
    </w:lvl>
    <w:lvl w:ilvl="3" w:tplc="046E000F" w:tentative="1">
      <w:start w:val="1"/>
      <w:numFmt w:val="decimal"/>
      <w:lvlText w:val="%4."/>
      <w:lvlJc w:val="left"/>
      <w:pPr>
        <w:ind w:left="2880" w:hanging="360"/>
      </w:pPr>
    </w:lvl>
    <w:lvl w:ilvl="4" w:tplc="046E0019" w:tentative="1">
      <w:start w:val="1"/>
      <w:numFmt w:val="lowerLetter"/>
      <w:lvlText w:val="%5."/>
      <w:lvlJc w:val="left"/>
      <w:pPr>
        <w:ind w:left="3600" w:hanging="360"/>
      </w:pPr>
    </w:lvl>
    <w:lvl w:ilvl="5" w:tplc="046E001B" w:tentative="1">
      <w:start w:val="1"/>
      <w:numFmt w:val="lowerRoman"/>
      <w:lvlText w:val="%6."/>
      <w:lvlJc w:val="right"/>
      <w:pPr>
        <w:ind w:left="4320" w:hanging="180"/>
      </w:pPr>
    </w:lvl>
    <w:lvl w:ilvl="6" w:tplc="046E000F" w:tentative="1">
      <w:start w:val="1"/>
      <w:numFmt w:val="decimal"/>
      <w:lvlText w:val="%7."/>
      <w:lvlJc w:val="left"/>
      <w:pPr>
        <w:ind w:left="5040" w:hanging="360"/>
      </w:pPr>
    </w:lvl>
    <w:lvl w:ilvl="7" w:tplc="046E0019" w:tentative="1">
      <w:start w:val="1"/>
      <w:numFmt w:val="lowerLetter"/>
      <w:lvlText w:val="%8."/>
      <w:lvlJc w:val="left"/>
      <w:pPr>
        <w:ind w:left="5760" w:hanging="360"/>
      </w:pPr>
    </w:lvl>
    <w:lvl w:ilvl="8" w:tplc="046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5937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5212"/>
    <w:rsid w:val="000052A3"/>
    <w:rsid w:val="000169B3"/>
    <w:rsid w:val="00031CB0"/>
    <w:rsid w:val="000604A9"/>
    <w:rsid w:val="00066CE4"/>
    <w:rsid w:val="00071EBC"/>
    <w:rsid w:val="000864CE"/>
    <w:rsid w:val="00097422"/>
    <w:rsid w:val="000D2944"/>
    <w:rsid w:val="000F2E49"/>
    <w:rsid w:val="00107E5F"/>
    <w:rsid w:val="00121605"/>
    <w:rsid w:val="001564BA"/>
    <w:rsid w:val="00192830"/>
    <w:rsid w:val="001C16DC"/>
    <w:rsid w:val="001C5363"/>
    <w:rsid w:val="001F18AC"/>
    <w:rsid w:val="00221B6E"/>
    <w:rsid w:val="00253765"/>
    <w:rsid w:val="00262BA9"/>
    <w:rsid w:val="0026706A"/>
    <w:rsid w:val="002856F2"/>
    <w:rsid w:val="002A2A4D"/>
    <w:rsid w:val="002A5211"/>
    <w:rsid w:val="002D20BD"/>
    <w:rsid w:val="002F74EA"/>
    <w:rsid w:val="003177E8"/>
    <w:rsid w:val="00330B9F"/>
    <w:rsid w:val="003315CB"/>
    <w:rsid w:val="003337EC"/>
    <w:rsid w:val="00343765"/>
    <w:rsid w:val="00361F56"/>
    <w:rsid w:val="00371876"/>
    <w:rsid w:val="003948D7"/>
    <w:rsid w:val="003E61C6"/>
    <w:rsid w:val="004412A6"/>
    <w:rsid w:val="00472D0A"/>
    <w:rsid w:val="004A7AC1"/>
    <w:rsid w:val="004B4792"/>
    <w:rsid w:val="00504B88"/>
    <w:rsid w:val="00530884"/>
    <w:rsid w:val="005871FD"/>
    <w:rsid w:val="005E55C5"/>
    <w:rsid w:val="00616D0A"/>
    <w:rsid w:val="006520B4"/>
    <w:rsid w:val="0065367F"/>
    <w:rsid w:val="0067527A"/>
    <w:rsid w:val="0067669E"/>
    <w:rsid w:val="00683865"/>
    <w:rsid w:val="006901B9"/>
    <w:rsid w:val="006A5DDC"/>
    <w:rsid w:val="006B00F8"/>
    <w:rsid w:val="006F13D1"/>
    <w:rsid w:val="007211B1"/>
    <w:rsid w:val="00734219"/>
    <w:rsid w:val="00765ECF"/>
    <w:rsid w:val="0077472C"/>
    <w:rsid w:val="007927D8"/>
    <w:rsid w:val="007B0FBF"/>
    <w:rsid w:val="007D0B69"/>
    <w:rsid w:val="00800EC3"/>
    <w:rsid w:val="00810736"/>
    <w:rsid w:val="008151E5"/>
    <w:rsid w:val="00817662"/>
    <w:rsid w:val="00872125"/>
    <w:rsid w:val="00875391"/>
    <w:rsid w:val="008A4CDE"/>
    <w:rsid w:val="008D1760"/>
    <w:rsid w:val="008F498D"/>
    <w:rsid w:val="0091529B"/>
    <w:rsid w:val="00924BA8"/>
    <w:rsid w:val="00935212"/>
    <w:rsid w:val="00946C22"/>
    <w:rsid w:val="00966AA6"/>
    <w:rsid w:val="00967D0D"/>
    <w:rsid w:val="009735A1"/>
    <w:rsid w:val="009A4477"/>
    <w:rsid w:val="009B1385"/>
    <w:rsid w:val="009C5F83"/>
    <w:rsid w:val="009D3F40"/>
    <w:rsid w:val="009D73CF"/>
    <w:rsid w:val="009E2767"/>
    <w:rsid w:val="009E3562"/>
    <w:rsid w:val="009F5FC6"/>
    <w:rsid w:val="00A05561"/>
    <w:rsid w:val="00A232CB"/>
    <w:rsid w:val="00A26751"/>
    <w:rsid w:val="00A421C5"/>
    <w:rsid w:val="00A44D65"/>
    <w:rsid w:val="00A640F3"/>
    <w:rsid w:val="00A67D98"/>
    <w:rsid w:val="00AC30A7"/>
    <w:rsid w:val="00AE07A4"/>
    <w:rsid w:val="00AF2AAA"/>
    <w:rsid w:val="00B440D8"/>
    <w:rsid w:val="00B511B3"/>
    <w:rsid w:val="00BA4729"/>
    <w:rsid w:val="00BD351E"/>
    <w:rsid w:val="00BE0D30"/>
    <w:rsid w:val="00C0236F"/>
    <w:rsid w:val="00C0607C"/>
    <w:rsid w:val="00C27E61"/>
    <w:rsid w:val="00C409A3"/>
    <w:rsid w:val="00C42298"/>
    <w:rsid w:val="00C66BE2"/>
    <w:rsid w:val="00C82279"/>
    <w:rsid w:val="00C92789"/>
    <w:rsid w:val="00CD4C4D"/>
    <w:rsid w:val="00D0098E"/>
    <w:rsid w:val="00D066D0"/>
    <w:rsid w:val="00D25AE3"/>
    <w:rsid w:val="00D47CC6"/>
    <w:rsid w:val="00D534DF"/>
    <w:rsid w:val="00D56FF8"/>
    <w:rsid w:val="00D575EC"/>
    <w:rsid w:val="00D57E5B"/>
    <w:rsid w:val="00D66923"/>
    <w:rsid w:val="00D81464"/>
    <w:rsid w:val="00D86349"/>
    <w:rsid w:val="00DE0A89"/>
    <w:rsid w:val="00DE16D4"/>
    <w:rsid w:val="00DF62F0"/>
    <w:rsid w:val="00E3192A"/>
    <w:rsid w:val="00E514A0"/>
    <w:rsid w:val="00E74661"/>
    <w:rsid w:val="00EB6EAB"/>
    <w:rsid w:val="00EE143C"/>
    <w:rsid w:val="00EE430B"/>
    <w:rsid w:val="00F5434A"/>
    <w:rsid w:val="00F572F6"/>
    <w:rsid w:val="00F9687C"/>
    <w:rsid w:val="00FD3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0D00C260"/>
  <w15:chartTrackingRefBased/>
  <w15:docId w15:val="{473CFE15-A934-406C-B540-33C490484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lb-L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7EC"/>
    <w:pPr>
      <w:spacing w:after="120" w:line="285" w:lineRule="auto"/>
    </w:pPr>
    <w:rPr>
      <w:rFonts w:ascii="Calibri" w:eastAsia="Times New Roman" w:hAnsi="Calibri" w:cs="Calibri"/>
      <w:color w:val="000000"/>
      <w:kern w:val="28"/>
      <w:sz w:val="20"/>
      <w:szCs w:val="20"/>
      <w:lang w:eastAsia="lb-LU"/>
      <w14:ligatures w14:val="standard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sid w:val="00734219"/>
    <w:pPr>
      <w:spacing w:after="0" w:line="285" w:lineRule="auto"/>
    </w:pPr>
    <w:rPr>
      <w:rFonts w:ascii="Cambria" w:eastAsia="Times New Roman" w:hAnsi="Cambria" w:cs="Times New Roman"/>
      <w:color w:val="000000"/>
      <w:kern w:val="28"/>
      <w:sz w:val="96"/>
      <w:szCs w:val="96"/>
      <w:lang w:eastAsia="lb-LU"/>
      <w14:ligatures w14:val="standard"/>
      <w14:cntxtAlts/>
    </w:rPr>
  </w:style>
  <w:style w:type="character" w:customStyle="1" w:styleId="TitleChar">
    <w:name w:val="Title Char"/>
    <w:basedOn w:val="DefaultParagraphFont"/>
    <w:link w:val="Title"/>
    <w:uiPriority w:val="10"/>
    <w:rsid w:val="00734219"/>
    <w:rPr>
      <w:rFonts w:ascii="Cambria" w:eastAsia="Times New Roman" w:hAnsi="Cambria" w:cs="Times New Roman"/>
      <w:color w:val="000000"/>
      <w:kern w:val="28"/>
      <w:sz w:val="96"/>
      <w:szCs w:val="96"/>
      <w:lang w:eastAsia="lb-LU"/>
      <w14:ligatures w14:val="standard"/>
      <w14:cntxtAlts/>
    </w:rPr>
  </w:style>
  <w:style w:type="character" w:styleId="Hyperlink">
    <w:name w:val="Hyperlink"/>
    <w:basedOn w:val="DefaultParagraphFont"/>
    <w:uiPriority w:val="99"/>
    <w:unhideWhenUsed/>
    <w:rsid w:val="00AE07A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E07A4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9D73CF"/>
    <w:pPr>
      <w:spacing w:after="0" w:line="240" w:lineRule="auto"/>
    </w:pPr>
    <w:rPr>
      <w:rFonts w:ascii="Calibri" w:eastAsia="Times New Roman" w:hAnsi="Calibri" w:cs="Calibri"/>
      <w:color w:val="000000"/>
      <w:kern w:val="28"/>
      <w:sz w:val="20"/>
      <w:szCs w:val="20"/>
      <w:lang w:eastAsia="lb-LU"/>
      <w14:ligatures w14:val="standard"/>
      <w14:cntxtAlts/>
    </w:rPr>
  </w:style>
  <w:style w:type="table" w:styleId="TableGrid">
    <w:name w:val="Table Grid"/>
    <w:basedOn w:val="TableNormal"/>
    <w:uiPriority w:val="39"/>
    <w:rsid w:val="00967D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871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71FD"/>
    <w:rPr>
      <w:rFonts w:ascii="Calibri" w:eastAsia="Times New Roman" w:hAnsi="Calibri" w:cs="Calibri"/>
      <w:color w:val="000000"/>
      <w:kern w:val="28"/>
      <w:sz w:val="20"/>
      <w:szCs w:val="20"/>
      <w:lang w:eastAsia="lb-LU"/>
      <w14:ligatures w14:val="standard"/>
      <w14:cntxtAlts/>
    </w:rPr>
  </w:style>
  <w:style w:type="paragraph" w:styleId="Footer">
    <w:name w:val="footer"/>
    <w:basedOn w:val="Normal"/>
    <w:link w:val="FooterChar"/>
    <w:uiPriority w:val="99"/>
    <w:unhideWhenUsed/>
    <w:rsid w:val="005871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71FD"/>
    <w:rPr>
      <w:rFonts w:ascii="Calibri" w:eastAsia="Times New Roman" w:hAnsi="Calibri" w:cs="Calibri"/>
      <w:color w:val="000000"/>
      <w:kern w:val="28"/>
      <w:sz w:val="20"/>
      <w:szCs w:val="20"/>
      <w:lang w:eastAsia="lb-LU"/>
      <w14:ligatures w14:val="standard"/>
      <w14:cntxtAlt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52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5211"/>
    <w:rPr>
      <w:rFonts w:ascii="Segoe UI" w:eastAsia="Times New Roman" w:hAnsi="Segoe UI" w:cs="Segoe UI"/>
      <w:color w:val="000000"/>
      <w:kern w:val="28"/>
      <w:sz w:val="18"/>
      <w:szCs w:val="18"/>
      <w:lang w:eastAsia="lb-LU"/>
      <w14:ligatures w14:val="standard"/>
      <w14:cntxtAlts/>
    </w:rPr>
  </w:style>
  <w:style w:type="character" w:styleId="UnresolvedMention">
    <w:name w:val="Unresolved Mention"/>
    <w:basedOn w:val="DefaultParagraphFont"/>
    <w:uiPriority w:val="99"/>
    <w:semiHidden/>
    <w:unhideWhenUsed/>
    <w:rsid w:val="002A2A4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5367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61F56"/>
    <w:rPr>
      <w:color w:val="80808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75391"/>
    <w:pPr>
      <w:spacing w:after="0"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75391"/>
    <w:rPr>
      <w:rFonts w:ascii="Calibri" w:eastAsia="Times New Roman" w:hAnsi="Calibri" w:cs="Calibri"/>
      <w:color w:val="000000"/>
      <w:kern w:val="28"/>
      <w:sz w:val="20"/>
      <w:szCs w:val="20"/>
      <w:lang w:eastAsia="lb-LU"/>
      <w14:ligatures w14:val="standard"/>
      <w14:cntxtAlts/>
    </w:rPr>
  </w:style>
  <w:style w:type="character" w:styleId="FootnoteReference">
    <w:name w:val="footnote reference"/>
    <w:basedOn w:val="DefaultParagraphFont"/>
    <w:uiPriority w:val="99"/>
    <w:semiHidden/>
    <w:unhideWhenUsed/>
    <w:rsid w:val="00875391"/>
    <w:rPr>
      <w:vertAlign w:val="superscript"/>
    </w:rPr>
  </w:style>
  <w:style w:type="character" w:styleId="BookTitle">
    <w:name w:val="Book Title"/>
    <w:basedOn w:val="DefaultParagraphFont"/>
    <w:uiPriority w:val="33"/>
    <w:qFormat/>
    <w:rsid w:val="00946C22"/>
    <w:rPr>
      <w:b/>
      <w:bCs/>
      <w:caps w:val="0"/>
      <w:smallCaps/>
      <w:spacing w:val="0"/>
    </w:rPr>
  </w:style>
  <w:style w:type="character" w:styleId="CommentReference">
    <w:name w:val="annotation reference"/>
    <w:basedOn w:val="DefaultParagraphFont"/>
    <w:uiPriority w:val="99"/>
    <w:semiHidden/>
    <w:unhideWhenUsed/>
    <w:rsid w:val="00946C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46C22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46C22"/>
    <w:rPr>
      <w:rFonts w:ascii="Calibri" w:eastAsia="Times New Roman" w:hAnsi="Calibri" w:cs="Calibri"/>
      <w:color w:val="000000"/>
      <w:kern w:val="28"/>
      <w:sz w:val="20"/>
      <w:szCs w:val="20"/>
      <w:lang w:eastAsia="lb-LU"/>
      <w14:ligatures w14:val="standard"/>
      <w14:cntxtAlts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6C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6C22"/>
    <w:rPr>
      <w:rFonts w:ascii="Calibri" w:eastAsia="Times New Roman" w:hAnsi="Calibri" w:cs="Calibri"/>
      <w:b/>
      <w:bCs/>
      <w:color w:val="000000"/>
      <w:kern w:val="28"/>
      <w:sz w:val="20"/>
      <w:szCs w:val="20"/>
      <w:lang w:eastAsia="lb-LU"/>
      <w14:ligatures w14:val="standard"/>
      <w14:cntxtAlt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ntossuzi345@gmail.com" TargetMode="Externa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Santossuzi345@gmail.com" TargetMode="Externa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Personne%20de%20r&#233;f&#233;rence\Fiches%20de%20contacts\Fiche%20de%20Contactblanc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072F8850AA94DF989CF8A253E9414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FD3B0B-0AFC-477E-8C9D-40CECC557BD1}"/>
      </w:docPartPr>
      <w:docPartBody>
        <w:p w:rsidR="00B72C5F" w:rsidRDefault="004A596E" w:rsidP="004A596E">
          <w:pPr>
            <w:pStyle w:val="5072F8850AA94DF989CF8A253E941451"/>
          </w:pPr>
          <w:r w:rsidRPr="001453F5">
            <w:rPr>
              <w:rStyle w:val="PlaceholderText"/>
            </w:rPr>
            <w:t>Choose an item.</w:t>
          </w:r>
        </w:p>
      </w:docPartBody>
    </w:docPart>
    <w:docPart>
      <w:docPartPr>
        <w:name w:val="03259CE68C094CB994A25CF86CA5AA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AB677C-90B7-416A-B669-A06AD7DAAD17}"/>
      </w:docPartPr>
      <w:docPartBody>
        <w:p w:rsidR="00B72C5F" w:rsidRDefault="004A596E" w:rsidP="004A596E">
          <w:pPr>
            <w:pStyle w:val="03259CE68C094CB994A25CF86CA5AA89"/>
          </w:pPr>
          <w:r w:rsidRPr="001453F5">
            <w:rPr>
              <w:rStyle w:val="PlaceholderText"/>
            </w:rPr>
            <w:t>Choose an item.</w:t>
          </w:r>
        </w:p>
      </w:docPartBody>
    </w:docPart>
    <w:docPart>
      <w:docPartPr>
        <w:name w:val="4173014F27514F79A388236630D189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0E5139-A276-40FA-A1E6-7DBD921DB3D3}"/>
      </w:docPartPr>
      <w:docPartBody>
        <w:p w:rsidR="00B72C5F" w:rsidRDefault="004A596E" w:rsidP="004A596E">
          <w:pPr>
            <w:pStyle w:val="4173014F27514F79A388236630D18956"/>
          </w:pPr>
          <w:r w:rsidRPr="001453F5">
            <w:rPr>
              <w:rStyle w:val="PlaceholderText"/>
            </w:rPr>
            <w:t>Choose an item.</w:t>
          </w:r>
        </w:p>
      </w:docPartBody>
    </w:docPart>
    <w:docPart>
      <w:docPartPr>
        <w:name w:val="96B3F685DBAC445DA89FB61E27A459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7B52D8-7055-42A1-95A7-49C589F6B3AA}"/>
      </w:docPartPr>
      <w:docPartBody>
        <w:p w:rsidR="00B72C5F" w:rsidRDefault="004A596E" w:rsidP="004A596E">
          <w:pPr>
            <w:pStyle w:val="96B3F685DBAC445DA89FB61E27A4593A"/>
          </w:pPr>
          <w:r w:rsidRPr="001453F5">
            <w:rPr>
              <w:rStyle w:val="PlaceholderText"/>
            </w:rPr>
            <w:t>Choose an item.</w:t>
          </w:r>
        </w:p>
      </w:docPartBody>
    </w:docPart>
    <w:docPart>
      <w:docPartPr>
        <w:name w:val="EE2C07EDD758418F9A958C5FD09233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775BBF-5680-4099-80AE-93E5E5D72896}"/>
      </w:docPartPr>
      <w:docPartBody>
        <w:p w:rsidR="00B72C5F" w:rsidRDefault="004A596E" w:rsidP="004A596E">
          <w:pPr>
            <w:pStyle w:val="EE2C07EDD758418F9A958C5FD09233E5"/>
          </w:pPr>
          <w:r w:rsidRPr="001453F5">
            <w:rPr>
              <w:rStyle w:val="PlaceholderText"/>
            </w:rPr>
            <w:t>Choose an item.</w:t>
          </w:r>
        </w:p>
      </w:docPartBody>
    </w:docPart>
    <w:docPart>
      <w:docPartPr>
        <w:name w:val="B65FC553AC024B838DD587C7F6F910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8884E1-8621-46FC-8878-C2E960033BDB}"/>
      </w:docPartPr>
      <w:docPartBody>
        <w:p w:rsidR="00B72C5F" w:rsidRDefault="004A596E" w:rsidP="004A596E">
          <w:pPr>
            <w:pStyle w:val="B65FC553AC024B838DD587C7F6F910F2"/>
          </w:pPr>
          <w:r w:rsidRPr="001453F5">
            <w:rPr>
              <w:rStyle w:val="PlaceholderText"/>
            </w:rPr>
            <w:t>Choose an item.</w:t>
          </w:r>
        </w:p>
      </w:docPartBody>
    </w:docPart>
    <w:docPart>
      <w:docPartPr>
        <w:name w:val="5EFD81300E124C9DB13B04F183450F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198E9D-2B69-4E92-A84A-DFAC3E0E3A28}"/>
      </w:docPartPr>
      <w:docPartBody>
        <w:p w:rsidR="00B72C5F" w:rsidRDefault="004A596E" w:rsidP="004A596E">
          <w:pPr>
            <w:pStyle w:val="5EFD81300E124C9DB13B04F183450F7D"/>
          </w:pPr>
          <w:r w:rsidRPr="001453F5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E0B93E-240E-4B84-945A-96B0D36E05A9}"/>
      </w:docPartPr>
      <w:docPartBody>
        <w:p w:rsidR="00147F20" w:rsidRDefault="007F6CE8">
          <w:r w:rsidRPr="00A20E67">
            <w:rPr>
              <w:rStyle w:val="PlaceholderText"/>
            </w:rPr>
            <w:t>Click or tap to enter a date.</w:t>
          </w:r>
        </w:p>
      </w:docPartBody>
    </w:docPart>
    <w:docPart>
      <w:docPartPr>
        <w:name w:val="EC54E00664504E3A9FC43323F0590C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34C077-9E30-4DA6-967A-5E13B16550D5}"/>
      </w:docPartPr>
      <w:docPartBody>
        <w:p w:rsidR="004375A5" w:rsidRDefault="00792970" w:rsidP="00792970">
          <w:pPr>
            <w:pStyle w:val="EC54E00664504E3A9FC43323F0590CAA"/>
          </w:pPr>
          <w:r w:rsidRPr="00870A9A">
            <w:rPr>
              <w:rStyle w:val="PlaceholderText"/>
            </w:rPr>
            <w:t>Choose an item.</w:t>
          </w:r>
        </w:p>
      </w:docPartBody>
    </w:docPart>
    <w:docPart>
      <w:docPartPr>
        <w:name w:val="0CCCEBDBCE10436DB582CBE001CA00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E23833-644E-4095-88CF-4B78D862B814}"/>
      </w:docPartPr>
      <w:docPartBody>
        <w:p w:rsidR="004375A5" w:rsidRDefault="00792970" w:rsidP="00792970">
          <w:pPr>
            <w:pStyle w:val="0CCCEBDBCE10436DB582CBE001CA0067"/>
          </w:pPr>
          <w:r w:rsidRPr="00870A9A">
            <w:rPr>
              <w:rStyle w:val="PlaceholderText"/>
            </w:rPr>
            <w:t>Choose an item.</w:t>
          </w:r>
        </w:p>
      </w:docPartBody>
    </w:docPart>
    <w:docPart>
      <w:docPartPr>
        <w:name w:val="104CEB50EBB44273A2F382B8A35F64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1123B0-76A0-4E4E-9439-B961621D769C}"/>
      </w:docPartPr>
      <w:docPartBody>
        <w:p w:rsidR="004375A5" w:rsidRDefault="00792970" w:rsidP="00792970">
          <w:pPr>
            <w:pStyle w:val="104CEB50EBB44273A2F382B8A35F64C2"/>
          </w:pPr>
          <w:r w:rsidRPr="00870A9A">
            <w:rPr>
              <w:rStyle w:val="PlaceholderText"/>
            </w:rPr>
            <w:t>Choose an item.</w:t>
          </w:r>
        </w:p>
      </w:docPartBody>
    </w:docPart>
    <w:docPart>
      <w:docPartPr>
        <w:name w:val="2F546C9319574D259AB2DDB2617DEE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3F8FD3-410C-4EEB-9162-7242DFFDEEF9}"/>
      </w:docPartPr>
      <w:docPartBody>
        <w:p w:rsidR="004375A5" w:rsidRDefault="00792970" w:rsidP="00792970">
          <w:pPr>
            <w:pStyle w:val="2F546C9319574D259AB2DDB2617DEEB4"/>
          </w:pPr>
          <w:r w:rsidRPr="00870A9A">
            <w:rPr>
              <w:rStyle w:val="PlaceholderText"/>
            </w:rPr>
            <w:t>Choose an item.</w:t>
          </w:r>
        </w:p>
      </w:docPartBody>
    </w:docPart>
    <w:docPart>
      <w:docPartPr>
        <w:name w:val="0B5A31DF220041C5980CA13F467C75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4753F1-76DC-47AA-AE52-BA40C721ED3D}"/>
      </w:docPartPr>
      <w:docPartBody>
        <w:p w:rsidR="004375A5" w:rsidRDefault="00792970" w:rsidP="00792970">
          <w:pPr>
            <w:pStyle w:val="0B5A31DF220041C5980CA13F467C7547"/>
          </w:pPr>
          <w:r w:rsidRPr="00870A9A">
            <w:rPr>
              <w:rStyle w:val="PlaceholderText"/>
            </w:rPr>
            <w:t>Choose an item.</w:t>
          </w:r>
        </w:p>
      </w:docPartBody>
    </w:docPart>
    <w:docPart>
      <w:docPartPr>
        <w:name w:val="C93143B5948C45178DD487C4D97468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8F498B-7AC4-4973-A9E3-721E1FB789F4}"/>
      </w:docPartPr>
      <w:docPartBody>
        <w:p w:rsidR="004375A5" w:rsidRDefault="00792970" w:rsidP="00792970">
          <w:pPr>
            <w:pStyle w:val="C93143B5948C45178DD487C4D9746826"/>
          </w:pPr>
          <w:r w:rsidRPr="00870A9A">
            <w:rPr>
              <w:rStyle w:val="PlaceholderText"/>
            </w:rPr>
            <w:t>Choose an item.</w:t>
          </w:r>
        </w:p>
      </w:docPartBody>
    </w:docPart>
    <w:docPart>
      <w:docPartPr>
        <w:name w:val="14CEB80A4E794E2C99C90D2BE3A7CB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83F629-4905-4C36-A6D4-BC77E205105A}"/>
      </w:docPartPr>
      <w:docPartBody>
        <w:p w:rsidR="004375A5" w:rsidRDefault="00792970" w:rsidP="00792970">
          <w:pPr>
            <w:pStyle w:val="14CEB80A4E794E2C99C90D2BE3A7CB4D"/>
          </w:pPr>
          <w:r w:rsidRPr="00870A9A">
            <w:rPr>
              <w:rStyle w:val="PlaceholderText"/>
            </w:rPr>
            <w:t>Choose an item.</w:t>
          </w:r>
        </w:p>
      </w:docPartBody>
    </w:docPart>
    <w:docPart>
      <w:docPartPr>
        <w:name w:val="F37FA4271A7A46DB9072E9989F669B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07C3B6-5B86-4B89-B502-B1A3922E8CEF}"/>
      </w:docPartPr>
      <w:docPartBody>
        <w:p w:rsidR="004375A5" w:rsidRDefault="00792970" w:rsidP="00792970">
          <w:pPr>
            <w:pStyle w:val="F37FA4271A7A46DB9072E9989F669BBB"/>
          </w:pPr>
          <w:r w:rsidRPr="00870A9A">
            <w:rPr>
              <w:rStyle w:val="PlaceholderText"/>
            </w:rPr>
            <w:t>Choose an item.</w:t>
          </w:r>
        </w:p>
      </w:docPartBody>
    </w:docPart>
    <w:docPart>
      <w:docPartPr>
        <w:name w:val="20BC1214FBB14BBB85EF93CD1AD02F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FFAE4E-15E9-49F9-99D2-AB29907A106E}"/>
      </w:docPartPr>
      <w:docPartBody>
        <w:p w:rsidR="004375A5" w:rsidRDefault="00792970" w:rsidP="00792970">
          <w:pPr>
            <w:pStyle w:val="20BC1214FBB14BBB85EF93CD1AD02F5A"/>
          </w:pPr>
          <w:r w:rsidRPr="00870A9A">
            <w:rPr>
              <w:rStyle w:val="PlaceholderText"/>
            </w:rPr>
            <w:t>Choose an item.</w:t>
          </w:r>
        </w:p>
      </w:docPartBody>
    </w:docPart>
    <w:docPart>
      <w:docPartPr>
        <w:name w:val="D9400E38B7B0413EAA7E2B76F966A1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D02477-FA63-429F-ADD7-551626D62C76}"/>
      </w:docPartPr>
      <w:docPartBody>
        <w:p w:rsidR="004375A5" w:rsidRDefault="00792970" w:rsidP="00792970">
          <w:pPr>
            <w:pStyle w:val="D9400E38B7B0413EAA7E2B76F966A1C0"/>
          </w:pPr>
          <w:r w:rsidRPr="00870A9A">
            <w:rPr>
              <w:rStyle w:val="PlaceholderText"/>
            </w:rPr>
            <w:t>Choose an item.</w:t>
          </w:r>
        </w:p>
      </w:docPartBody>
    </w:docPart>
    <w:docPart>
      <w:docPartPr>
        <w:name w:val="474D33B8DE8847419BE3D5A25F202D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7AA0F6-BF58-4BC1-A1F6-FC0D61EC95F5}"/>
      </w:docPartPr>
      <w:docPartBody>
        <w:p w:rsidR="004375A5" w:rsidRDefault="00792970" w:rsidP="00792970">
          <w:pPr>
            <w:pStyle w:val="474D33B8DE8847419BE3D5A25F202DD1"/>
          </w:pPr>
          <w:r w:rsidRPr="00870A9A">
            <w:rPr>
              <w:rStyle w:val="PlaceholderText"/>
            </w:rPr>
            <w:t>Choose an item.</w:t>
          </w:r>
        </w:p>
      </w:docPartBody>
    </w:docPart>
    <w:docPart>
      <w:docPartPr>
        <w:name w:val="3EF9D94B77324AC2A717E9B6558F02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8C5E97-8B08-4320-80A4-2033319F3696}"/>
      </w:docPartPr>
      <w:docPartBody>
        <w:p w:rsidR="004375A5" w:rsidRDefault="00792970" w:rsidP="00792970">
          <w:pPr>
            <w:pStyle w:val="3EF9D94B77324AC2A717E9B6558F028B"/>
          </w:pPr>
          <w:r w:rsidRPr="00870A9A">
            <w:rPr>
              <w:rStyle w:val="PlaceholderText"/>
            </w:rPr>
            <w:t>Choose an item.</w:t>
          </w:r>
        </w:p>
      </w:docPartBody>
    </w:docPart>
    <w:docPart>
      <w:docPartPr>
        <w:name w:val="7F5307EF875B47C8B213751F0DF827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F72BE9-D880-4379-992A-5E0D77C1E4A4}"/>
      </w:docPartPr>
      <w:docPartBody>
        <w:p w:rsidR="00322BC3" w:rsidRDefault="001754AA" w:rsidP="001754AA">
          <w:pPr>
            <w:pStyle w:val="7F5307EF875B47C8B213751F0DF8275D"/>
          </w:pPr>
          <w:r w:rsidRPr="001453F5">
            <w:rPr>
              <w:rStyle w:val="PlaceholderText"/>
            </w:rPr>
            <w:t>Choose an item.</w:t>
          </w:r>
        </w:p>
      </w:docPartBody>
    </w:docPart>
    <w:docPart>
      <w:docPartPr>
        <w:name w:val="11D15E9B64ED43B998959FD2415B5E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F7ED11-C3C8-436C-8BD6-54E00542547F}"/>
      </w:docPartPr>
      <w:docPartBody>
        <w:p w:rsidR="00322BC3" w:rsidRDefault="001754AA" w:rsidP="001754AA">
          <w:pPr>
            <w:pStyle w:val="11D15E9B64ED43B998959FD2415B5E20"/>
          </w:pPr>
          <w:r w:rsidRPr="00602F64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669"/>
    <w:rsid w:val="00001F2C"/>
    <w:rsid w:val="00147F20"/>
    <w:rsid w:val="001754AA"/>
    <w:rsid w:val="00322BC3"/>
    <w:rsid w:val="00344009"/>
    <w:rsid w:val="004375A5"/>
    <w:rsid w:val="004A596E"/>
    <w:rsid w:val="004F1651"/>
    <w:rsid w:val="005B2601"/>
    <w:rsid w:val="00691DDD"/>
    <w:rsid w:val="006E0387"/>
    <w:rsid w:val="007003C7"/>
    <w:rsid w:val="00792970"/>
    <w:rsid w:val="007F6CE8"/>
    <w:rsid w:val="00817662"/>
    <w:rsid w:val="0084219F"/>
    <w:rsid w:val="00912669"/>
    <w:rsid w:val="00B03FED"/>
    <w:rsid w:val="00B72C5F"/>
    <w:rsid w:val="00D86349"/>
    <w:rsid w:val="00DC445A"/>
    <w:rsid w:val="00E46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lb-LU" w:eastAsia="lb-L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754AA"/>
    <w:rPr>
      <w:color w:val="808080"/>
    </w:rPr>
  </w:style>
  <w:style w:type="paragraph" w:customStyle="1" w:styleId="5072F8850AA94DF989CF8A253E941451">
    <w:name w:val="5072F8850AA94DF989CF8A253E941451"/>
    <w:rsid w:val="004A596E"/>
  </w:style>
  <w:style w:type="paragraph" w:customStyle="1" w:styleId="03259CE68C094CB994A25CF86CA5AA89">
    <w:name w:val="03259CE68C094CB994A25CF86CA5AA89"/>
    <w:rsid w:val="004A596E"/>
  </w:style>
  <w:style w:type="paragraph" w:customStyle="1" w:styleId="4173014F27514F79A388236630D18956">
    <w:name w:val="4173014F27514F79A388236630D18956"/>
    <w:rsid w:val="004A596E"/>
  </w:style>
  <w:style w:type="paragraph" w:customStyle="1" w:styleId="96B3F685DBAC445DA89FB61E27A4593A">
    <w:name w:val="96B3F685DBAC445DA89FB61E27A4593A"/>
    <w:rsid w:val="004A596E"/>
  </w:style>
  <w:style w:type="paragraph" w:customStyle="1" w:styleId="EE2C07EDD758418F9A958C5FD09233E5">
    <w:name w:val="EE2C07EDD758418F9A958C5FD09233E5"/>
    <w:rsid w:val="004A596E"/>
  </w:style>
  <w:style w:type="paragraph" w:customStyle="1" w:styleId="B65FC553AC024B838DD587C7F6F910F2">
    <w:name w:val="B65FC553AC024B838DD587C7F6F910F2"/>
    <w:rsid w:val="004A596E"/>
  </w:style>
  <w:style w:type="paragraph" w:customStyle="1" w:styleId="5EFD81300E124C9DB13B04F183450F7D">
    <w:name w:val="5EFD81300E124C9DB13B04F183450F7D"/>
    <w:rsid w:val="004A596E"/>
  </w:style>
  <w:style w:type="paragraph" w:customStyle="1" w:styleId="EC54E00664504E3A9FC43323F0590CAA">
    <w:name w:val="EC54E00664504E3A9FC43323F0590CAA"/>
    <w:rsid w:val="00792970"/>
  </w:style>
  <w:style w:type="paragraph" w:customStyle="1" w:styleId="0CCCEBDBCE10436DB582CBE001CA0067">
    <w:name w:val="0CCCEBDBCE10436DB582CBE001CA0067"/>
    <w:rsid w:val="00792970"/>
  </w:style>
  <w:style w:type="paragraph" w:customStyle="1" w:styleId="104CEB50EBB44273A2F382B8A35F64C2">
    <w:name w:val="104CEB50EBB44273A2F382B8A35F64C2"/>
    <w:rsid w:val="00792970"/>
  </w:style>
  <w:style w:type="paragraph" w:customStyle="1" w:styleId="2F546C9319574D259AB2DDB2617DEEB4">
    <w:name w:val="2F546C9319574D259AB2DDB2617DEEB4"/>
    <w:rsid w:val="00792970"/>
  </w:style>
  <w:style w:type="paragraph" w:customStyle="1" w:styleId="0B5A31DF220041C5980CA13F467C7547">
    <w:name w:val="0B5A31DF220041C5980CA13F467C7547"/>
    <w:rsid w:val="00792970"/>
  </w:style>
  <w:style w:type="paragraph" w:customStyle="1" w:styleId="C93143B5948C45178DD487C4D9746826">
    <w:name w:val="C93143B5948C45178DD487C4D9746826"/>
    <w:rsid w:val="00792970"/>
  </w:style>
  <w:style w:type="paragraph" w:customStyle="1" w:styleId="14CEB80A4E794E2C99C90D2BE3A7CB4D">
    <w:name w:val="14CEB80A4E794E2C99C90D2BE3A7CB4D"/>
    <w:rsid w:val="00792970"/>
  </w:style>
  <w:style w:type="paragraph" w:customStyle="1" w:styleId="F37FA4271A7A46DB9072E9989F669BBB">
    <w:name w:val="F37FA4271A7A46DB9072E9989F669BBB"/>
    <w:rsid w:val="00792970"/>
  </w:style>
  <w:style w:type="paragraph" w:customStyle="1" w:styleId="20BC1214FBB14BBB85EF93CD1AD02F5A">
    <w:name w:val="20BC1214FBB14BBB85EF93CD1AD02F5A"/>
    <w:rsid w:val="00792970"/>
  </w:style>
  <w:style w:type="paragraph" w:customStyle="1" w:styleId="D9400E38B7B0413EAA7E2B76F966A1C0">
    <w:name w:val="D9400E38B7B0413EAA7E2B76F966A1C0"/>
    <w:rsid w:val="00792970"/>
  </w:style>
  <w:style w:type="paragraph" w:customStyle="1" w:styleId="474D33B8DE8847419BE3D5A25F202DD1">
    <w:name w:val="474D33B8DE8847419BE3D5A25F202DD1"/>
    <w:rsid w:val="00792970"/>
  </w:style>
  <w:style w:type="paragraph" w:customStyle="1" w:styleId="3EF9D94B77324AC2A717E9B6558F028B">
    <w:name w:val="3EF9D94B77324AC2A717E9B6558F028B"/>
    <w:rsid w:val="00792970"/>
  </w:style>
  <w:style w:type="paragraph" w:customStyle="1" w:styleId="7F5307EF875B47C8B213751F0DF8275D">
    <w:name w:val="7F5307EF875B47C8B213751F0DF8275D"/>
    <w:rsid w:val="001754AA"/>
  </w:style>
  <w:style w:type="paragraph" w:customStyle="1" w:styleId="11D15E9B64ED43B998959FD2415B5E20">
    <w:name w:val="11D15E9B64ED43B998959FD2415B5E20"/>
    <w:rsid w:val="001754A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6CBCC7-1646-4689-98CF-2EABD9368E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Fiche de Contactblanco.dotx</Template>
  <TotalTime>0</TotalTime>
  <Pages>4</Pages>
  <Words>404</Words>
  <Characters>2306</Characters>
  <Application>Microsoft Office Word</Application>
  <DocSecurity>0</DocSecurity>
  <Lines>19</Lines>
  <Paragraphs>5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Corinne JAAS</dc:creator>
  <cp:keywords/>
  <dc:description/>
  <cp:lastModifiedBy>Maggy PIRSCH</cp:lastModifiedBy>
  <cp:revision>5</cp:revision>
  <cp:lastPrinted>2025-09-12T04:52:00Z</cp:lastPrinted>
  <dcterms:created xsi:type="dcterms:W3CDTF">2025-11-28T08:18:00Z</dcterms:created>
  <dcterms:modified xsi:type="dcterms:W3CDTF">2026-09-17T15:48:00Z</dcterms:modified>
</cp:coreProperties>
</file>